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3C63" w14:textId="77777777" w:rsidR="008C36C1" w:rsidRPr="003358BE" w:rsidRDefault="00000000">
      <w:pPr>
        <w:pStyle w:val="Norml"/>
        <w:rPr>
          <w:rFonts w:eastAsia="Times New Roman" w:cs="Times New Roman"/>
          <w:sz w:val="28"/>
          <w:szCs w:val="28"/>
        </w:rPr>
      </w:pPr>
      <w:r w:rsidRPr="003358BE">
        <w:rPr>
          <w:rFonts w:eastAsia="Times New Roman" w:cs="Times New Roman"/>
          <w:sz w:val="28"/>
          <w:szCs w:val="28"/>
        </w:rPr>
        <w:t>Csoport neve: StepByStep</w:t>
      </w:r>
    </w:p>
    <w:p w14:paraId="12CB66AD" w14:textId="77777777" w:rsidR="008C36C1" w:rsidRPr="003358BE" w:rsidRDefault="00000000">
      <w:pPr>
        <w:pStyle w:val="Norml"/>
        <w:rPr>
          <w:rFonts w:eastAsia="Times New Roman" w:cs="Times New Roman"/>
          <w:sz w:val="28"/>
          <w:szCs w:val="28"/>
        </w:rPr>
      </w:pPr>
      <w:r w:rsidRPr="003358BE">
        <w:rPr>
          <w:rFonts w:eastAsia="Times New Roman" w:cs="Times New Roman"/>
          <w:sz w:val="28"/>
          <w:szCs w:val="28"/>
        </w:rPr>
        <w:t>Feladat sorszáma: H2</w:t>
      </w:r>
    </w:p>
    <w:p w14:paraId="202EC3FB" w14:textId="77777777" w:rsidR="008C36C1" w:rsidRPr="003358BE" w:rsidRDefault="00000000">
      <w:pPr>
        <w:pStyle w:val="Norml"/>
        <w:rPr>
          <w:rFonts w:eastAsia="Times New Roman" w:cs="Times New Roman"/>
          <w:sz w:val="28"/>
          <w:szCs w:val="28"/>
        </w:rPr>
      </w:pPr>
      <w:r w:rsidRPr="003358BE">
        <w:rPr>
          <w:rFonts w:eastAsia="Times New Roman" w:cs="Times New Roman"/>
          <w:sz w:val="28"/>
          <w:szCs w:val="28"/>
        </w:rPr>
        <w:t>Feladat címe: Konditerem bérlet leltár - vízió dokumentum</w:t>
      </w:r>
    </w:p>
    <w:p w14:paraId="3D213273" w14:textId="77777777" w:rsidR="008C36C1" w:rsidRPr="003358BE" w:rsidRDefault="008C36C1">
      <w:pPr>
        <w:pStyle w:val="Norml"/>
        <w:rPr>
          <w:rFonts w:eastAsia="Times New Roman" w:cs="Times New Roman"/>
        </w:rPr>
      </w:pPr>
    </w:p>
    <w:p w14:paraId="3D993D72" w14:textId="77777777" w:rsidR="008C36C1" w:rsidRPr="003358BE" w:rsidRDefault="008C36C1">
      <w:pPr>
        <w:pStyle w:val="Norml"/>
        <w:rPr>
          <w:rFonts w:eastAsia="Times New Roman" w:cs="Times New Roman"/>
        </w:rPr>
      </w:pPr>
    </w:p>
    <w:p w14:paraId="3AD705D2" w14:textId="77777777" w:rsidR="008C36C1" w:rsidRPr="003358BE" w:rsidRDefault="008C36C1">
      <w:pPr>
        <w:pStyle w:val="Norml"/>
        <w:rPr>
          <w:rFonts w:eastAsia="Times New Roman" w:cs="Times New Roman"/>
        </w:rPr>
      </w:pPr>
    </w:p>
    <w:p w14:paraId="58CB0869" w14:textId="77777777" w:rsidR="003358BE" w:rsidRDefault="00000000">
      <w:pPr>
        <w:pStyle w:val="Cm"/>
        <w:jc w:val="center"/>
        <w:rPr>
          <w:rFonts w:eastAsia="Times New Roman"/>
          <w:b/>
          <w:bCs/>
          <w:sz w:val="40"/>
          <w:szCs w:val="40"/>
        </w:rPr>
      </w:pPr>
      <w:r w:rsidRPr="003358BE">
        <w:rPr>
          <w:rFonts w:eastAsia="Times New Roman"/>
          <w:b/>
          <w:bCs/>
          <w:sz w:val="40"/>
          <w:szCs w:val="40"/>
        </w:rPr>
        <w:t xml:space="preserve">Konditerem bérlet leltár </w:t>
      </w:r>
    </w:p>
    <w:p w14:paraId="66072719" w14:textId="136B5213" w:rsidR="008C36C1" w:rsidRPr="003358BE" w:rsidRDefault="00000000">
      <w:pPr>
        <w:pStyle w:val="Cm"/>
        <w:jc w:val="center"/>
        <w:rPr>
          <w:rFonts w:eastAsia="Times New Roman"/>
          <w:sz w:val="36"/>
          <w:szCs w:val="36"/>
        </w:rPr>
      </w:pPr>
      <w:r w:rsidRPr="003358BE">
        <w:rPr>
          <w:rFonts w:eastAsia="Times New Roman"/>
          <w:sz w:val="36"/>
          <w:szCs w:val="36"/>
        </w:rPr>
        <w:t>vízió dokumentum</w:t>
      </w:r>
    </w:p>
    <w:p w14:paraId="3B73D3CE" w14:textId="77777777" w:rsidR="008C36C1" w:rsidRPr="003358BE" w:rsidRDefault="008C36C1">
      <w:pPr>
        <w:pStyle w:val="Norml"/>
        <w:jc w:val="center"/>
        <w:rPr>
          <w:rFonts w:eastAsia="Times New Roman" w:cs="Times New Roman"/>
        </w:rPr>
      </w:pPr>
    </w:p>
    <w:p w14:paraId="65916AFD" w14:textId="77777777" w:rsidR="008C36C1" w:rsidRPr="003358BE" w:rsidRDefault="008C36C1">
      <w:pPr>
        <w:pStyle w:val="Norml"/>
        <w:jc w:val="center"/>
        <w:rPr>
          <w:rFonts w:eastAsia="Times New Roman" w:cs="Times New Roman"/>
        </w:rPr>
      </w:pPr>
    </w:p>
    <w:p w14:paraId="16C24DFE" w14:textId="77777777" w:rsidR="008C36C1" w:rsidRPr="003358BE" w:rsidRDefault="008C36C1">
      <w:pPr>
        <w:pStyle w:val="Norml"/>
        <w:jc w:val="center"/>
        <w:rPr>
          <w:rFonts w:eastAsia="Times New Roman" w:cs="Times New Roman"/>
        </w:rPr>
      </w:pPr>
    </w:p>
    <w:p w14:paraId="3736DA32" w14:textId="77777777" w:rsidR="008C36C1" w:rsidRPr="003358BE" w:rsidRDefault="00000000" w:rsidP="003358BE">
      <w:pPr>
        <w:pStyle w:val="Norml"/>
        <w:spacing w:after="80"/>
        <w:jc w:val="center"/>
        <w:rPr>
          <w:rFonts w:eastAsia="Times New Roman" w:cs="Times New Roman"/>
        </w:rPr>
      </w:pPr>
      <w:r w:rsidRPr="003358BE">
        <w:rPr>
          <w:rFonts w:eastAsia="Times New Roman" w:cs="Times New Roman"/>
          <w:sz w:val="28"/>
          <w:szCs w:val="28"/>
        </w:rPr>
        <w:t>Gyakorlatvezető</w:t>
      </w:r>
      <w:r w:rsidRPr="003358BE">
        <w:rPr>
          <w:rFonts w:eastAsia="Times New Roman" w:cs="Times New Roman"/>
        </w:rPr>
        <w:t>:</w:t>
      </w:r>
    </w:p>
    <w:p w14:paraId="4E5D9099" w14:textId="77777777" w:rsidR="008C36C1" w:rsidRPr="003358BE" w:rsidRDefault="00000000">
      <w:pPr>
        <w:pStyle w:val="Norml"/>
        <w:jc w:val="center"/>
        <w:rPr>
          <w:rFonts w:eastAsia="Times New Roman" w:cs="Times New Roman"/>
          <w:b/>
          <w:bCs/>
          <w:sz w:val="28"/>
          <w:szCs w:val="28"/>
        </w:rPr>
      </w:pPr>
      <w:r w:rsidRPr="003358BE">
        <w:rPr>
          <w:rFonts w:eastAsia="Times New Roman" w:cs="Times New Roman"/>
          <w:b/>
          <w:bCs/>
          <w:sz w:val="28"/>
          <w:szCs w:val="28"/>
        </w:rPr>
        <w:t>Sátán Ádám</w:t>
      </w:r>
    </w:p>
    <w:p w14:paraId="76810EA7" w14:textId="77777777" w:rsidR="008C36C1" w:rsidRPr="003358BE" w:rsidRDefault="008C36C1">
      <w:pPr>
        <w:pStyle w:val="Norml"/>
        <w:rPr>
          <w:rFonts w:eastAsia="Times New Roman" w:cs="Times New Roman"/>
        </w:rPr>
      </w:pPr>
    </w:p>
    <w:p w14:paraId="501C0B09" w14:textId="77777777" w:rsidR="008C36C1" w:rsidRPr="003358BE" w:rsidRDefault="00000000">
      <w:pPr>
        <w:pStyle w:val="Norml"/>
        <w:rPr>
          <w:rFonts w:eastAsia="Times New Roman" w:cs="Times New Roman"/>
          <w:b/>
          <w:bCs/>
          <w:sz w:val="28"/>
          <w:szCs w:val="28"/>
        </w:rPr>
      </w:pPr>
      <w:r w:rsidRPr="003358BE">
        <w:rPr>
          <w:rFonts w:eastAsia="Times New Roman" w:cs="Times New Roman"/>
          <w:b/>
          <w:bCs/>
          <w:sz w:val="28"/>
          <w:szCs w:val="28"/>
        </w:rPr>
        <w:t>Csoport tagok:</w:t>
      </w:r>
    </w:p>
    <w:tbl>
      <w:tblPr>
        <w:tblW w:w="10342" w:type="dxa"/>
        <w:tblCellMar>
          <w:left w:w="10" w:type="dxa"/>
          <w:right w:w="10" w:type="dxa"/>
        </w:tblCellMar>
        <w:tblLook w:val="0000" w:firstRow="0" w:lastRow="0" w:firstColumn="0" w:lastColumn="0" w:noHBand="0" w:noVBand="0"/>
      </w:tblPr>
      <w:tblGrid>
        <w:gridCol w:w="3115"/>
        <w:gridCol w:w="3115"/>
        <w:gridCol w:w="4112"/>
      </w:tblGrid>
      <w:tr w:rsidR="008C36C1" w:rsidRPr="003358BE" w14:paraId="2409B024"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04789"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Név</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548DB"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Tankör</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8DD96"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Email cím</w:t>
            </w:r>
          </w:p>
        </w:tc>
      </w:tr>
      <w:tr w:rsidR="008C36C1" w:rsidRPr="003358BE" w14:paraId="3DE6BE1E"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7173E"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Szalados Péter</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367E8" w14:textId="77777777" w:rsidR="008C36C1" w:rsidRPr="003358BE" w:rsidRDefault="00000000">
            <w:pPr>
              <w:pStyle w:val="Norml"/>
              <w:spacing w:after="0" w:line="240" w:lineRule="auto"/>
              <w:rPr>
                <w:rFonts w:cs="Times New Roman"/>
              </w:rPr>
            </w:pPr>
            <w:r w:rsidRPr="003358BE">
              <w:rPr>
                <w:rStyle w:val="Bekezdsalapbettpusa"/>
                <w:rFonts w:eastAsia="Arial" w:cs="Times New Roman"/>
                <w:color w:val="222222"/>
              </w:rPr>
              <w:t>2BP2</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62CEF" w14:textId="32A829A9" w:rsidR="008C36C1" w:rsidRPr="003358BE" w:rsidRDefault="00000000">
            <w:pPr>
              <w:pStyle w:val="Norml"/>
              <w:spacing w:after="0" w:line="240" w:lineRule="auto"/>
              <w:rPr>
                <w:rFonts w:cs="Times New Roman"/>
              </w:rPr>
            </w:pPr>
            <w:r w:rsidRPr="003358BE">
              <w:rPr>
                <w:rStyle w:val="Bekezdsalapbettpusa"/>
                <w:rFonts w:eastAsia="Times New Roman" w:cs="Times New Roman"/>
              </w:rPr>
              <w:t>Peter.szalados@student.uni-miskolc.hu</w:t>
            </w:r>
          </w:p>
        </w:tc>
      </w:tr>
      <w:tr w:rsidR="008C36C1" w:rsidRPr="003358BE" w14:paraId="2B9817FC"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850F3"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rPr>
              <w:t>Vincze Dániel Levente</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66221" w14:textId="77777777" w:rsidR="008C36C1" w:rsidRPr="003358BE" w:rsidRDefault="00000000">
            <w:pPr>
              <w:pStyle w:val="Norml"/>
              <w:spacing w:after="0" w:line="240" w:lineRule="auto"/>
              <w:rPr>
                <w:rFonts w:cs="Times New Roman"/>
              </w:rPr>
            </w:pPr>
            <w:r w:rsidRPr="003358BE">
              <w:rPr>
                <w:rStyle w:val="Bekezdsalapbettpusa"/>
                <w:rFonts w:eastAsia="Arial" w:cs="Times New Roman"/>
                <w:color w:val="222222"/>
              </w:rPr>
              <w:t>2BP1</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F5C64"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danielvincze79@gamil.com</w:t>
            </w:r>
          </w:p>
        </w:tc>
      </w:tr>
      <w:tr w:rsidR="008C36C1" w:rsidRPr="003358BE" w14:paraId="4967FC0F"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CE61B" w14:textId="4CC161E9" w:rsidR="008C36C1" w:rsidRPr="003358BE" w:rsidRDefault="00000000">
            <w:pPr>
              <w:pStyle w:val="Norml"/>
              <w:spacing w:after="0" w:line="240" w:lineRule="auto"/>
              <w:rPr>
                <w:rFonts w:cs="Times New Roman"/>
              </w:rPr>
            </w:pPr>
            <w:r w:rsidRPr="003358BE">
              <w:rPr>
                <w:rStyle w:val="Bekezdsalapbettpusa"/>
                <w:rFonts w:eastAsia="Times New Roman" w:cs="Times New Roman"/>
              </w:rPr>
              <w:t xml:space="preserve">Jeles Péter </w:t>
            </w:r>
            <w:r w:rsidR="005509BE" w:rsidRPr="003358BE">
              <w:rPr>
                <w:rStyle w:val="Bekezdsalapbettpusa"/>
                <w:rFonts w:eastAsia="Times New Roman" w:cs="Times New Roman"/>
              </w:rPr>
              <w:t>József</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45F32" w14:textId="77777777" w:rsidR="008C36C1" w:rsidRPr="003358BE" w:rsidRDefault="00000000">
            <w:pPr>
              <w:pStyle w:val="Norml"/>
              <w:spacing w:after="0" w:line="240" w:lineRule="auto"/>
              <w:rPr>
                <w:rFonts w:cs="Times New Roman"/>
              </w:rPr>
            </w:pPr>
            <w:r w:rsidRPr="003358BE">
              <w:rPr>
                <w:rStyle w:val="Bekezdsalapbettpusa"/>
                <w:rFonts w:eastAsia="Arial" w:cs="Times New Roman"/>
                <w:color w:val="222222"/>
              </w:rPr>
              <w:t>2BP1</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4BC48"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jlspeterjozsef@gmail.com</w:t>
            </w:r>
          </w:p>
        </w:tc>
      </w:tr>
      <w:tr w:rsidR="008C36C1" w:rsidRPr="003358BE" w14:paraId="72464949"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DA67D"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Pálóczy Makszim</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8D77D" w14:textId="77777777" w:rsidR="008C36C1" w:rsidRPr="003358BE" w:rsidRDefault="00000000">
            <w:pPr>
              <w:pStyle w:val="Norml"/>
              <w:spacing w:after="0" w:line="240" w:lineRule="auto"/>
              <w:rPr>
                <w:rFonts w:cs="Times New Roman"/>
              </w:rPr>
            </w:pPr>
            <w:r w:rsidRPr="003358BE">
              <w:rPr>
                <w:rStyle w:val="Bekezdsalapbettpusa"/>
                <w:rFonts w:eastAsia="Arial" w:cs="Times New Roman"/>
                <w:color w:val="222222"/>
              </w:rPr>
              <w:t>2BP1</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F943A"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maxpalovtsi@gmail.com</w:t>
            </w:r>
          </w:p>
        </w:tc>
      </w:tr>
      <w:tr w:rsidR="008C36C1" w:rsidRPr="003358BE" w14:paraId="5C41CB23" w14:textId="77777777" w:rsidTr="003358BE">
        <w:tblPrEx>
          <w:tblCellMar>
            <w:top w:w="0" w:type="dxa"/>
            <w:bottom w:w="0" w:type="dxa"/>
          </w:tblCellMar>
        </w:tblPrEx>
        <w:trPr>
          <w:trHeight w:val="300"/>
        </w:trPr>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67C05"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Szilágyi Bálint</w:t>
            </w:r>
          </w:p>
        </w:tc>
        <w:tc>
          <w:tcPr>
            <w:tcW w:w="3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08118" w14:textId="77777777" w:rsidR="008C36C1" w:rsidRPr="003358BE" w:rsidRDefault="00000000">
            <w:pPr>
              <w:pStyle w:val="Norml"/>
              <w:spacing w:after="0" w:line="240" w:lineRule="auto"/>
              <w:rPr>
                <w:rFonts w:cs="Times New Roman"/>
              </w:rPr>
            </w:pPr>
            <w:r w:rsidRPr="003358BE">
              <w:rPr>
                <w:rStyle w:val="Bekezdsalapbettpusa"/>
                <w:rFonts w:eastAsia="Arial" w:cs="Times New Roman"/>
                <w:color w:val="222222"/>
              </w:rPr>
              <w:t>2BI3</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52ED0" w14:textId="0FD8B83E" w:rsidR="008C36C1" w:rsidRPr="003358BE" w:rsidRDefault="003358BE">
            <w:pPr>
              <w:pStyle w:val="Norml"/>
              <w:spacing w:after="0" w:line="240" w:lineRule="auto"/>
              <w:rPr>
                <w:rFonts w:eastAsia="Times New Roman" w:cs="Times New Roman"/>
              </w:rPr>
            </w:pPr>
            <w:r w:rsidRPr="003358BE">
              <w:rPr>
                <w:rFonts w:eastAsia="Times New Roman" w:cs="Times New Roman"/>
              </w:rPr>
              <w:t>balint.szilagyi@student.uni-miskolc.hu</w:t>
            </w:r>
          </w:p>
        </w:tc>
      </w:tr>
    </w:tbl>
    <w:p w14:paraId="631AD501" w14:textId="77777777" w:rsidR="008C36C1" w:rsidRPr="003358BE" w:rsidRDefault="008C36C1">
      <w:pPr>
        <w:pStyle w:val="Norml"/>
        <w:rPr>
          <w:rFonts w:eastAsia="Times New Roman" w:cs="Times New Roman"/>
        </w:rPr>
      </w:pPr>
    </w:p>
    <w:p w14:paraId="176A78A8" w14:textId="77777777" w:rsidR="008C36C1" w:rsidRPr="003358BE" w:rsidRDefault="00000000" w:rsidP="003358BE">
      <w:pPr>
        <w:pStyle w:val="Norml"/>
        <w:ind w:left="4111"/>
        <w:rPr>
          <w:rFonts w:eastAsia="Times New Roman" w:cs="Times New Roman"/>
          <w:b/>
          <w:bCs/>
        </w:rPr>
      </w:pPr>
      <w:r w:rsidRPr="003358BE">
        <w:rPr>
          <w:rFonts w:eastAsia="Times New Roman" w:cs="Times New Roman"/>
          <w:b/>
          <w:bCs/>
        </w:rPr>
        <w:t>Történet</w:t>
      </w:r>
    </w:p>
    <w:tbl>
      <w:tblPr>
        <w:tblW w:w="9350" w:type="dxa"/>
        <w:tblCellMar>
          <w:left w:w="10" w:type="dxa"/>
          <w:right w:w="10" w:type="dxa"/>
        </w:tblCellMar>
        <w:tblLook w:val="0000" w:firstRow="0" w:lastRow="0" w:firstColumn="0" w:lastColumn="0" w:noHBand="0" w:noVBand="0"/>
      </w:tblPr>
      <w:tblGrid>
        <w:gridCol w:w="2338"/>
        <w:gridCol w:w="2337"/>
        <w:gridCol w:w="2337"/>
        <w:gridCol w:w="2338"/>
      </w:tblGrid>
      <w:tr w:rsidR="008C36C1" w:rsidRPr="003358BE" w14:paraId="7499EFDC" w14:textId="77777777">
        <w:tblPrEx>
          <w:tblCellMar>
            <w:top w:w="0" w:type="dxa"/>
            <w:bottom w:w="0" w:type="dxa"/>
          </w:tblCellMar>
        </w:tblPrEx>
        <w:trPr>
          <w:trHeight w:val="300"/>
        </w:trPr>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39115"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Dátum</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1BA7B"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Verzió</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BD114"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Leírás</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0E8A6"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b/>
              </w:rPr>
              <w:t>Szerző</w:t>
            </w:r>
          </w:p>
        </w:tc>
      </w:tr>
      <w:tr w:rsidR="008C36C1" w:rsidRPr="003358BE" w14:paraId="48C9F87E" w14:textId="77777777">
        <w:tblPrEx>
          <w:tblCellMar>
            <w:top w:w="0" w:type="dxa"/>
            <w:bottom w:w="0" w:type="dxa"/>
          </w:tblCellMar>
        </w:tblPrEx>
        <w:trPr>
          <w:trHeight w:val="300"/>
        </w:trPr>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3B6AB"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2026.10.05</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39FC1"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1.0</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47C97"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Kezdeti verzió</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C7FA7"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rPr>
              <w:t>Szalados Péter</w:t>
            </w:r>
          </w:p>
        </w:tc>
      </w:tr>
    </w:tbl>
    <w:p w14:paraId="074ED6EA" w14:textId="77777777" w:rsidR="008C36C1" w:rsidRPr="003358BE" w:rsidRDefault="008C36C1">
      <w:pPr>
        <w:pStyle w:val="Norml"/>
        <w:rPr>
          <w:rFonts w:eastAsia="Times New Roman" w:cs="Times New Roman"/>
        </w:rPr>
      </w:pPr>
    </w:p>
    <w:p w14:paraId="2C30CF56" w14:textId="7B347602" w:rsidR="008C36C1" w:rsidRPr="003358BE" w:rsidRDefault="00000000" w:rsidP="005509BE">
      <w:pPr>
        <w:pStyle w:val="Cmsor1"/>
        <w:rPr>
          <w:sz w:val="24"/>
          <w:szCs w:val="24"/>
        </w:rPr>
      </w:pPr>
      <w:bookmarkStart w:id="0" w:name="_Toc944923615"/>
      <w:r w:rsidRPr="003358BE">
        <w:rPr>
          <w:sz w:val="24"/>
          <w:szCs w:val="24"/>
        </w:rPr>
        <w:t>Tartalomjegyzék</w:t>
      </w:r>
      <w:bookmarkEnd w:id="0"/>
      <w:r w:rsidRPr="003358BE">
        <w:rPr>
          <w:sz w:val="24"/>
          <w:szCs w:val="24"/>
        </w:rPr>
        <w:fldChar w:fldCharType="begin"/>
      </w:r>
      <w:r w:rsidRPr="003358BE">
        <w:rPr>
          <w:sz w:val="24"/>
          <w:szCs w:val="24"/>
        </w:rPr>
        <w:instrText xml:space="preserve"> TOC \o "1-3" \u \h </w:instrText>
      </w:r>
      <w:r w:rsidRPr="003358BE">
        <w:rPr>
          <w:sz w:val="24"/>
          <w:szCs w:val="24"/>
        </w:rPr>
        <w:fldChar w:fldCharType="separate"/>
      </w:r>
    </w:p>
    <w:p w14:paraId="678ECEA9" w14:textId="77777777" w:rsidR="008C36C1" w:rsidRPr="003358BE" w:rsidRDefault="00000000">
      <w:pPr>
        <w:pStyle w:val="TJ1"/>
        <w:tabs>
          <w:tab w:val="right" w:leader="dot" w:pos="9345"/>
        </w:tabs>
        <w:rPr>
          <w:rFonts w:cs="Times New Roman"/>
        </w:rPr>
      </w:pPr>
      <w:hyperlink r:id="rId7" w:history="1">
        <w:r w:rsidRPr="003358BE">
          <w:rPr>
            <w:rFonts w:cs="Times New Roman"/>
          </w:rPr>
          <w:t>2.1 A probléma megfogalmazása</w:t>
        </w:r>
        <w:r w:rsidRPr="003358BE">
          <w:rPr>
            <w:rFonts w:cs="Times New Roman"/>
          </w:rPr>
          <w:tab/>
          <w:t>2</w:t>
        </w:r>
      </w:hyperlink>
    </w:p>
    <w:p w14:paraId="6C9B20FA" w14:textId="77777777" w:rsidR="008C36C1" w:rsidRPr="003358BE" w:rsidRDefault="00000000">
      <w:pPr>
        <w:pStyle w:val="TJ1"/>
        <w:tabs>
          <w:tab w:val="right" w:leader="dot" w:pos="9345"/>
        </w:tabs>
        <w:rPr>
          <w:rFonts w:cs="Times New Roman"/>
        </w:rPr>
      </w:pPr>
      <w:hyperlink r:id="rId8" w:history="1">
        <w:r w:rsidRPr="003358BE">
          <w:rPr>
            <w:rFonts w:cs="Times New Roman"/>
          </w:rPr>
          <w:t>2.2 Az elkészült termék helye</w:t>
        </w:r>
        <w:r w:rsidRPr="003358BE">
          <w:rPr>
            <w:rFonts w:cs="Times New Roman"/>
          </w:rPr>
          <w:tab/>
          <w:t>4</w:t>
        </w:r>
      </w:hyperlink>
    </w:p>
    <w:p w14:paraId="164D1321" w14:textId="77777777" w:rsidR="008C36C1" w:rsidRPr="003358BE" w:rsidRDefault="00000000">
      <w:pPr>
        <w:pStyle w:val="TJ1"/>
        <w:tabs>
          <w:tab w:val="right" w:leader="dot" w:pos="9345"/>
        </w:tabs>
        <w:rPr>
          <w:rFonts w:cs="Times New Roman"/>
        </w:rPr>
      </w:pPr>
      <w:hyperlink r:id="rId9" w:history="1">
        <w:r w:rsidRPr="003358BE">
          <w:rPr>
            <w:rFonts w:cs="Times New Roman"/>
          </w:rPr>
          <w:t>4.2 A termék használatának előnyei</w:t>
        </w:r>
        <w:r w:rsidRPr="003358BE">
          <w:rPr>
            <w:rFonts w:cs="Times New Roman"/>
          </w:rPr>
          <w:tab/>
          <w:t>6</w:t>
        </w:r>
      </w:hyperlink>
    </w:p>
    <w:p w14:paraId="25E399A7" w14:textId="77777777" w:rsidR="008C36C1" w:rsidRPr="003358BE" w:rsidRDefault="00000000" w:rsidP="005509BE">
      <w:pPr>
        <w:pStyle w:val="TJ2"/>
        <w:tabs>
          <w:tab w:val="right" w:leader="dot" w:pos="9345"/>
        </w:tabs>
        <w:ind w:left="0"/>
        <w:rPr>
          <w:rFonts w:cs="Times New Roman"/>
        </w:rPr>
      </w:pPr>
      <w:hyperlink r:id="rId10" w:history="1">
        <w:r w:rsidRPr="003358BE">
          <w:rPr>
            <w:rFonts w:cs="Times New Roman"/>
          </w:rPr>
          <w:t>4.3. Feltételezések és függőségek</w:t>
        </w:r>
        <w:r w:rsidRPr="003358BE">
          <w:rPr>
            <w:rFonts w:cs="Times New Roman"/>
          </w:rPr>
          <w:tab/>
          <w:t>7</w:t>
        </w:r>
      </w:hyperlink>
    </w:p>
    <w:p w14:paraId="278A6C25" w14:textId="77777777" w:rsidR="008C36C1" w:rsidRPr="003358BE" w:rsidRDefault="00000000">
      <w:pPr>
        <w:pStyle w:val="TJ1"/>
        <w:tabs>
          <w:tab w:val="right" w:leader="dot" w:pos="9345"/>
        </w:tabs>
        <w:rPr>
          <w:rFonts w:cs="Times New Roman"/>
        </w:rPr>
      </w:pPr>
      <w:hyperlink r:id="rId11" w:history="1">
        <w:r w:rsidRPr="003358BE">
          <w:rPr>
            <w:rFonts w:cs="Times New Roman"/>
          </w:rPr>
          <w:t>5. A végtermék jellemzői, biztosított szolgáltatások</w:t>
        </w:r>
        <w:r w:rsidRPr="003358BE">
          <w:rPr>
            <w:rFonts w:cs="Times New Roman"/>
          </w:rPr>
          <w:tab/>
          <w:t>9</w:t>
        </w:r>
      </w:hyperlink>
    </w:p>
    <w:p w14:paraId="04637E11" w14:textId="77777777" w:rsidR="008C36C1" w:rsidRPr="003358BE" w:rsidRDefault="00000000">
      <w:pPr>
        <w:pStyle w:val="TJ3"/>
        <w:tabs>
          <w:tab w:val="right" w:leader="dot" w:pos="9345"/>
        </w:tabs>
        <w:rPr>
          <w:rFonts w:cs="Times New Roman"/>
        </w:rPr>
      </w:pPr>
      <w:hyperlink r:id="rId12" w:history="1">
        <w:r w:rsidRPr="003358BE">
          <w:rPr>
            <w:rFonts w:cs="Times New Roman"/>
          </w:rPr>
          <w:t>Adminisztrációs és üzemeltetői szolgáltatások</w:t>
        </w:r>
        <w:r w:rsidRPr="003358BE">
          <w:rPr>
            <w:rFonts w:cs="Times New Roman"/>
          </w:rPr>
          <w:tab/>
          <w:t>9</w:t>
        </w:r>
      </w:hyperlink>
    </w:p>
    <w:p w14:paraId="77E8159C" w14:textId="77777777" w:rsidR="008C36C1" w:rsidRPr="003358BE" w:rsidRDefault="00000000">
      <w:pPr>
        <w:pStyle w:val="TJ3"/>
        <w:tabs>
          <w:tab w:val="right" w:leader="dot" w:pos="9345"/>
        </w:tabs>
        <w:rPr>
          <w:rFonts w:cs="Times New Roman"/>
        </w:rPr>
      </w:pPr>
      <w:hyperlink r:id="rId13" w:history="1">
        <w:r w:rsidRPr="003358BE">
          <w:rPr>
            <w:rFonts w:cs="Times New Roman"/>
          </w:rPr>
          <w:t>Weboldali és ügyféloldali szolgáltatások</w:t>
        </w:r>
        <w:r w:rsidRPr="003358BE">
          <w:rPr>
            <w:rFonts w:cs="Times New Roman"/>
          </w:rPr>
          <w:tab/>
          <w:t>10</w:t>
        </w:r>
      </w:hyperlink>
    </w:p>
    <w:p w14:paraId="1D91EDCC" w14:textId="77777777" w:rsidR="008C36C1" w:rsidRPr="003358BE" w:rsidRDefault="00000000">
      <w:pPr>
        <w:pStyle w:val="TJ1"/>
        <w:tabs>
          <w:tab w:val="right" w:leader="dot" w:pos="9345"/>
        </w:tabs>
        <w:rPr>
          <w:rFonts w:cs="Times New Roman"/>
        </w:rPr>
      </w:pPr>
      <w:hyperlink r:id="rId14" w:history="1">
        <w:r w:rsidRPr="003358BE">
          <w:rPr>
            <w:rFonts w:cs="Times New Roman"/>
          </w:rPr>
          <w:t>7. Minőségi elvárások</w:t>
        </w:r>
        <w:r w:rsidRPr="003358BE">
          <w:rPr>
            <w:rFonts w:cs="Times New Roman"/>
          </w:rPr>
          <w:tab/>
          <w:t>11</w:t>
        </w:r>
      </w:hyperlink>
    </w:p>
    <w:p w14:paraId="025C62C9" w14:textId="77777777" w:rsidR="008C36C1" w:rsidRPr="003358BE" w:rsidRDefault="00000000">
      <w:pPr>
        <w:pStyle w:val="TJ1"/>
        <w:tabs>
          <w:tab w:val="right" w:leader="dot" w:pos="9345"/>
        </w:tabs>
        <w:rPr>
          <w:rFonts w:cs="Times New Roman"/>
        </w:rPr>
      </w:pPr>
      <w:hyperlink r:id="rId15" w:history="1">
        <w:r w:rsidRPr="003358BE">
          <w:rPr>
            <w:rFonts w:cs="Times New Roman"/>
          </w:rPr>
          <w:t>9. Kockázati lista</w:t>
        </w:r>
        <w:r w:rsidRPr="003358BE">
          <w:rPr>
            <w:rFonts w:cs="Times New Roman"/>
          </w:rPr>
          <w:tab/>
          <w:t>11</w:t>
        </w:r>
      </w:hyperlink>
    </w:p>
    <w:p w14:paraId="2D466AEC" w14:textId="77777777" w:rsidR="008C36C1" w:rsidRPr="003358BE" w:rsidRDefault="00000000">
      <w:pPr>
        <w:pStyle w:val="TJ1"/>
        <w:tabs>
          <w:tab w:val="right" w:leader="dot" w:pos="9345"/>
        </w:tabs>
        <w:rPr>
          <w:rFonts w:cs="Times New Roman"/>
        </w:rPr>
      </w:pPr>
      <w:hyperlink r:id="rId16" w:history="1">
        <w:r w:rsidRPr="003358BE">
          <w:rPr>
            <w:rFonts w:cs="Times New Roman"/>
          </w:rPr>
          <w:t>10. Szótár</w:t>
        </w:r>
        <w:r w:rsidRPr="003358BE">
          <w:rPr>
            <w:rFonts w:cs="Times New Roman"/>
          </w:rPr>
          <w:tab/>
          <w:t>11</w:t>
        </w:r>
      </w:hyperlink>
    </w:p>
    <w:p w14:paraId="0180B888" w14:textId="77777777" w:rsidR="008C36C1" w:rsidRPr="003358BE" w:rsidRDefault="00000000">
      <w:pPr>
        <w:pStyle w:val="Norml"/>
        <w:rPr>
          <w:rFonts w:cs="Times New Roman"/>
        </w:rPr>
      </w:pPr>
      <w:r w:rsidRPr="003358BE">
        <w:rPr>
          <w:rFonts w:cs="Times New Roman"/>
        </w:rPr>
        <w:fldChar w:fldCharType="end"/>
      </w:r>
    </w:p>
    <w:p w14:paraId="4233E6E3" w14:textId="77777777" w:rsidR="008C36C1" w:rsidRPr="005509BE" w:rsidRDefault="00000000">
      <w:pPr>
        <w:pStyle w:val="Cmsor1"/>
        <w:rPr>
          <w:rFonts w:eastAsia="Times New Roman"/>
          <w:sz w:val="28"/>
          <w:szCs w:val="28"/>
        </w:rPr>
      </w:pPr>
      <w:bookmarkStart w:id="1" w:name="_Toc1634515257"/>
      <w:r w:rsidRPr="005509BE">
        <w:rPr>
          <w:rFonts w:eastAsia="Times New Roman"/>
          <w:sz w:val="28"/>
          <w:szCs w:val="28"/>
        </w:rPr>
        <w:t>2.1 A probléma megfogalmazása</w:t>
      </w:r>
      <w:bookmarkEnd w:id="1"/>
    </w:p>
    <w:p w14:paraId="5C2D761F"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konditerem jelenlegi működése több ponton elavult, manuális és nem megfelelően nyomon követhető. A fitneszipar digitalizációja és az ügyfelek növekvő elvárásai egyre inkább megkövetelik a gyors, automatizált és átlátható működést, azonban a konditerem jelenlegi folyamatai ezt nem képesek maradéktalanul teljesíteni. A probléma gyökerei abban rejlenek, hogy a konditerem működéséhez szükséges adatok nincsenek integrálva egy egységes informatikai rendszerbe, így az adminisztrációs feladatok széttagoltak, időigényesek és hibalehetőségekkel hemzsegnek. A modern ügyfélkiszolgálás és üzemeltetés szempontjából ez jelentős hátrányt jelent, különösen akkor, amikor a versenytársak már korszerű digitális megoldásokat alkalmaznak.</w:t>
      </w:r>
    </w:p>
    <w:p w14:paraId="57195887"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bérletek vásárlása jelenleg személyesen történik, és a bérletek érvényességének nyilvántartása manuális módon zajlik. Ez nemcsak időigényes, hanem pontatlanságokhoz is vezethet, különösen nagyobb ügyfélforgalom esetén. A papíralapú vagy szóbeli kommunikációra épülő bérletkezelés nem biztosít megfelelő nyomon követhetőséget, és gyakran előfordulhat, hogy az ügyfelek nem tudják pontosan, meddig érvényes a bérletük, hány alkalmat használtak fel, vagy milyen kedvezményekre jogosultak. Az üzemeltető számára pedig nehézséget jelent a bérletek érvényességének ellenőrzése, különösen csúcsidőszakban, amikor egyszerre több ügyfél érkezik. A manuális ellenőrzés lassítja a beléptetést, sorokat eredményez, és csökkenti az ügyfélélményt.</w:t>
      </w:r>
    </w:p>
    <w:p w14:paraId="02662803"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beléptetés folyamata szintén problémás. Az ügyfelek azonosítása manuálisan történik, ami lassítja a folyamatot és növeli a hibák esélyét. A belépési időpontok rögzítése sok esetben elmarad, vagy nem megfelelően történik, így az üzemeltető nem rendelkezik pontos adatokkal az ügyfélforgalomról. Ez nemcsak az adminisztrációt nehezíti meg, hanem akadályozza a konditerem működésének elemzését és optimalizálását is. A belépési adatok hiánya miatt a konditerem nem tudja pontosan meghatározni, mely időszakokban van nagy forgalom, mikor érdemes több személyzetet biztosítani, vagy milyen szolgáltatásokat lenne érdemes fejleszteni. A manuális beléptetés tehát nemcsak kényelmetlen, hanem üzemeltetési szempontból is hátrányos.</w:t>
      </w:r>
    </w:p>
    <w:p w14:paraId="24199CF6"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probléma tovább súlyosbodik azzal, hogy az ügyfelek számára nincs olyan online felület, ahol megtekinthetnék saját belépési adataikat, kedvezményeiket vagy bérletük érvényességét. Ez csökkenti a felhasználói élményt, és növeli az adminisztrációs terhelést, hiszen az ügyfelek gyakran személyesen érdeklődnek ezekről az információkról. A modern ügyfelek elvárják, hogy a szolgáltatásokhoz online is hozzáférjenek, és hogy a saját adataikat bármikor megtekinthessék. A jelenlegi rendszer ezt nem biztosítja, ami versenyhátrányt jelenthet a konditerem számára. A digitális jelenlét hiánya azt eredményezi, hogy az ügyfelek kevésbé érzik magukat tájékozottnak, és kevésbé kötődnek a szolgáltatóhoz.</w:t>
      </w:r>
    </w:p>
    <w:p w14:paraId="05A740BF"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konditerem működésében jelen lévő problémák nemcsak az ügyfélélményt rontják, hanem az üzemeltető munkáját is jelentősen megnehezítik. Az adminisztrátor számára a bérletek kezelése, az ügyféladatok rögzítése és a belépési naplók vezetése időigényes és monoton feladat, amelyet könnyen el lehet hibázni. A manuális adatkezelés nem biztosít megfelelő pontosságot, és gyakran előfordulhat, hogy az adatok hiányosak vagy pontatlanok. Ez különösen akkor jelent problémát, amikor az üzemeltető szeretné elemezni a konditerem működését, például a forgalom alakulását vagy az ügyfelek szokásait. A hiányos adatok miatt ezek az elemzések nem megbízhatóak, és nem szolgálnak megfelelő alapot a döntéshozatalhoz.</w:t>
      </w:r>
    </w:p>
    <w:p w14:paraId="7C6B8C6A"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fejlesztendő szoftver célja, hogy ezeket a problémákat megszüntesse, és egy olyan integrált megoldást biztosítson, amely automatizálja a beléptetési és bérletkezelési folyamatokat. A QR-kódos azonosítás lehetővé teszi, hogy az ügyfelek gyorsan és biztonságosan léphessenek be a konditerembe, miközben a rendszer automatikusan rögzíti a belépési időpontjukat. Ez jelentősen csökkenti a személyzet terhelését, hiszen a beléptetés folyamata automatikussá válik, és minimális emberi beavatkozást igényel. A QR-kódos rendszer egyben biztonságosabb is, hiszen csökkenti a visszaélések lehetőségét, például a bérletek megosztását vagy jogosulatlan használatát. A digitális azonosítás tehát nemcsak kényelmes, hanem biztonságos és megbízható megoldás is.</w:t>
      </w:r>
    </w:p>
    <w:p w14:paraId="44F6C514"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bérletek digitális kezelése szintén hozzájárul a problémák megoldásához. A rendszer lehetővé teszi, hogy az adminisztrátor gyorsan és egyszerűen létrehozza a bérleteket, kezelje az ügyfelek adatait és nyomon kövesse a bérletek érvényességét. A digitális bérletkezelés csökkenti a hibalehetőségeket, és biztosítja, hogy az adminisztrátor mindig naprakész információkkal rendelkezzen. A rendszer ezen része nélkül a weboldal nem lenne képes dinamikus funkciókat ellátni, hiszen az ügyféladatok és belépési információk nem állnának rendelkezésre. A digitális adatkezelés tehát alapvető létfontosságú a rendszer működéséhez.</w:t>
      </w:r>
    </w:p>
    <w:p w14:paraId="49F372CC"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weboldal dinamikus funkciói lehetővé teszik, hogy az ügyfelek online megtekintsék saját belépési adataikat, kedvezményeiket és bérletük érvényességét. Ez nemcsak növeli a felhasználói elégedettséget, hanem csökkenti az adminisztrációs terhelést is, hiszen az ügyfelek önállóan hozzáférhetnek a számukra fontos információkhoz. A modern ügyfelek számára ez alapvető elvárás, és a konditerem számára versenyelőnyt jelenthet, ha képes ilyen szolgáltatást nyújtani. A digitális jelenlét tehát nemcsak kényelmi funkció, hanem üzleti szempontból is fontos.</w:t>
      </w:r>
    </w:p>
    <w:p w14:paraId="1B87D07B"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probléma lényege tehát az, hogy a konditerem működéséhez szükséges adatok jelenleg nem integráltak, nem automatizáltak, és nem állnak rendelkezésre egy egységes rendszerben. A beléptetés és bérletkezelés manuális, ami hibákhoz és időveszteséghez vezet. A fejlesztendő rendszer egy olyan megoldást kínál, amely képes ezeket a problémákat megszüntetni, és egy modern, megbízható és bővíthető informatikai rendszert biztosítani a konditerem számára.</w:t>
      </w:r>
    </w:p>
    <w:p w14:paraId="4455C664"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rendszer bevezetése nemcsak a jelenlegi problémákat oldja meg, hanem lehetőséget teremt a konditerem számára a további fejlődésre is. Az automatizált beléptetés és bérletkezelés lehetővé teszi, hogy a konditerem nagyobb ügyfélforgalmat is képes legyen kezelni, anélkül, hogy növelnie kellene a személyzet létszámát. A digitális adatok elemzése pedig hozzájárulhat a szolgáltatások fejlesztéséhez, például új edzéstervek bevezetéséhez vagy a nyitvatartás módosításához. A rendszer tehát nemcsak a jelenlegi problémák megoldását szolgálja, hanem hosszú távú előnyöket is biztosít.</w:t>
      </w:r>
    </w:p>
    <w:p w14:paraId="29A8BDA6"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Összességében a probléma megfogalmazása rámutat arra, hogy a konditerem jelenlegi működése nem felel meg a modern elvárásoknak, és hogy egy integrált informatikai rendszer bevezetése elengedhetetlen a hatékony és átlátható működéshez. A fejlesztendő rendszer egy olyan megoldást kínál, amely képes megszüntetni a jelenlegi problémákat, és hozzájárul a konditerem hosszú távú fejlődéséhez és sikeréhez.</w:t>
      </w:r>
    </w:p>
    <w:p w14:paraId="4980628B" w14:textId="77777777" w:rsidR="00000000" w:rsidRPr="003358BE" w:rsidRDefault="00000000">
      <w:pPr>
        <w:rPr>
          <w:rFonts w:ascii="Times New Roman" w:hAnsi="Times New Roman" w:cs="Times New Roman"/>
        </w:rPr>
        <w:sectPr w:rsidR="00000000" w:rsidRPr="003358BE">
          <w:pgSz w:w="12240" w:h="15840"/>
          <w:pgMar w:top="1440" w:right="1440" w:bottom="1440" w:left="1440" w:header="708" w:footer="708" w:gutter="0"/>
          <w:cols w:space="708"/>
        </w:sectPr>
      </w:pPr>
    </w:p>
    <w:p w14:paraId="5D515525" w14:textId="77777777" w:rsidR="008C36C1" w:rsidRPr="005509BE" w:rsidRDefault="00000000">
      <w:pPr>
        <w:pStyle w:val="Cmsor1"/>
        <w:rPr>
          <w:rFonts w:eastAsia="Times New Roman"/>
          <w:sz w:val="28"/>
          <w:szCs w:val="28"/>
        </w:rPr>
      </w:pPr>
      <w:bookmarkStart w:id="2" w:name="_Toc2023112723"/>
      <w:r w:rsidRPr="005509BE">
        <w:rPr>
          <w:rFonts w:eastAsia="Times New Roman"/>
          <w:sz w:val="28"/>
          <w:szCs w:val="28"/>
        </w:rPr>
        <w:t>2.2 Az elkészült termék helye</w:t>
      </w:r>
      <w:bookmarkEnd w:id="2"/>
    </w:p>
    <w:p w14:paraId="143C66CD"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konditermek működése az elmúlt évtizedben jelentős átalakuláson ment keresztül. A digitalizáció térnyerése, az ügyfélélmény központi szerepe és az adminisztrációs folyamatok automatizálásának igénye mind hozzájárultak ahhoz, hogy a fitneszipar egyre inkább informatikai rendszerekre támaszkodjon. A fejlesztendő rendszer ebben a környezetben egy olyan komplex megoldást képvisel, amely egyszerre szolgálja az ügyfelek kényelmét, az üzemeltetők hatékony munkavégzését és a konditerem működésének átláthatóságát. A termék helye tehát nem csupán technológiai értelemben meghatározó, hanem a konditerem teljes működésének egy nélkülözhetetlen láncszeme.</w:t>
      </w:r>
    </w:p>
    <w:p w14:paraId="6C4091B3"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rendszer két fő komponensből áll: egy nyilvános weboldalból és egy adminisztrációs felületből. A nyilvános weboldal a konditerem ügyfelei és az érdeklődők számára készült, és olyan információkat jelenít meg, amelyek a mindennapi működéshez elengedhetetlenek. A weboldal elsődleges funkciói közé tartozik a nyitvatartás megjelenítése, az elérhetőségek feltüntetése, valamint az edzéstervek és szolgáltatások bemutatása. Ezek az információk hozzájárulnak ahhoz, hogy az ügyfelek könnyen tájékozódhassanak, és gyorsan megtalálják a számukra releváns adatokat. A weboldal ugyanakkor nem csupán statikus tartalmak megjelenítésére alkalmas: a rendszer bővíthetősége lehetővé teszi, hogy később dinamikus funkciókkal is kiegészüljön, például a felhasználók belépési naplóinak megtekintésével vagy kedvezmények igénylésével. Ez a funkció már egy olyan interaktív réteget jelent, amely túlmutat a hagyományos HTML-oldalak keretein, és valódi webalkalmazássá teszi a rendszert.</w:t>
      </w:r>
    </w:p>
    <w:p w14:paraId="042267F5"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weboldal szerepe tehát kettős. Egyrészt információs felületként működik, amely a konditerem szolgáltatásait és működését mutatja be, másrészt potenciálisan interaktív platformmá válhat, amelyen keresztül az ügyfelek saját adataikat is megtekinthetik. Ez a kettősség jól illeszkedik a modern webes trendekhez, ahol a statikus tartalmak mellett egyre nagyobb hangsúlyt kapnak a személyre szabott, dinamikus funkciók. A rendszer helye ebben a kontextusban egy olyan webes infrastruktúra, amely képes kiszolgálni mind az információs, mind az interaktív igényeket.</w:t>
      </w:r>
    </w:p>
    <w:p w14:paraId="36FAD315"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második komponens az adminisztrációs felület, amelyet a konditerem üzemeltetője használ. Ez a rész a beléptetési folyamatok és a bérletkezelés központi eleme. Az adminisztrátor itt hozhat létre új bérleteket, generálhat QR-kódokat, kezelheti az ügyfél adatokat, valamint opcionálisan a termékek leltárát is. A rendszer ezen része egy helyi Java alkalmazás, amely SQLite adatbázissal működik, így biztosítva a gyors és megbízható adatkezelést. A QR-kódos beléptetés lehetővé teszi, hogy az ügyfelek egyszerűen és biztonságosan azonosíthatók legyenek, miközben a belépési időpontok automatikusan rögzítésre kerülnek. Ez a megoldás jelentősen csökkenti a személyzet terhelését, hiszen a beléptetés folyamata automatizálttá válik, és minimális emberi beavatkozást igényel.</w:t>
      </w:r>
    </w:p>
    <w:p w14:paraId="4F80A57E"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Az adminisztrációs felület helye a rendszerben tehát a háttérben működő, üzleti logikát megvalósító komponens. Ez a felület biztosítja, hogy a konditerem működéséhez szükséges adatok naprakészek legyenek, és hogy az üzemeltető gyorsan és hatékonyan tudja kezelni a bérleteket, az ügyfél adatokat és a belépési naplókat. A rendszer ezen része nélkül a weboldal nem lenne képes dinamikus funkciókat ellátni, hiszen az ügyféladatok és belépési információk nem állnának rendelkezésre. A két komponens tehát szorosan összekapcsolódik, és együtt alkot egy egységes rendszert.</w:t>
      </w:r>
    </w:p>
    <w:p w14:paraId="1559BCF3"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termék helye az informatikai architektúrában is jól meghatározható. A weboldal a front-end réteget képviseli, amely közvetlenül az ügyfelek felé kommunikál, míg az adminisztrációs felület a back-end réteg része, amely az adatkezelésért és az üzleti logikáért felel. A két réteg közötti kapcsolat biztosítja, hogy az adminisztrátor által létrehozott bérletek és QR-kódok azonnal elérhetők legyenek a beléptetési folyamat során, és hogy az ügyfelek a weboldalon keresztül hozzáférhessenek saját adataikhoz. A rendszer adatbázisa központi szerepet játszik, hiszen minden releváns információ itt kerül tárolásra, legyen szó bérletekről, belépési időpontokról vagy ügyféladatokról.</w:t>
      </w:r>
    </w:p>
    <w:p w14:paraId="2EB27884"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termék helye tehát nem csupán technológiai értelemben meghatározó, hanem a konditerem működésének egészére kihat. A rendszer bevezetése hozzájárul a hatékony üzemeltetéshez, a magas színvonalú szolgáltatáshoz és az ügyfélélmény javításához. A fejlesztendő alkalmazás egy olyan modern, bővíthető és megbízható megoldás, amely hosszú távon is képes támogatni a konditerem fejlődését és működését. A rendszer helye a szervezetben stabil és nélkülözhetetlen, hiszen a konditerem mindennapi működésének egyik alapvető eleme lesz. Még előnye lehet, az is, hogy ez nem csak diákokat céloz meg, a regisztrációhoz nem szükséges Neptun kód, hanem bárki regisztrálhat.</w:t>
      </w:r>
    </w:p>
    <w:p w14:paraId="0FC62950" w14:textId="77777777" w:rsidR="008C36C1" w:rsidRPr="003358BE" w:rsidRDefault="00000000">
      <w:pPr>
        <w:pStyle w:val="Norml"/>
        <w:spacing w:before="120" w:line="276" w:lineRule="auto"/>
        <w:rPr>
          <w:rFonts w:eastAsia="Times New Roman" w:cs="Times New Roman"/>
        </w:rPr>
      </w:pPr>
      <w:r w:rsidRPr="003358BE">
        <w:rPr>
          <w:rFonts w:eastAsia="Times New Roman" w:cs="Times New Roman"/>
        </w:rPr>
        <w:t>A termék helyét tovább erősíti az a tény, hogy a konditerem működésében egyre nagyobb szerepet kapnak az adatok. Az ügyfélforgalom elemzése, a bérletek érvényességének nyomon követése, a belépési időpontok vizsgálata mind olyan feladatok, amelyekhez megbízható és naprakész adatokra van szükség. A fejlesztendő rendszer ezt az igényt teljes mértékben kielégíti, hiszen az adminisztrációs felületen keresztül minden releváns adat rögzítésre kerül, és később könnyen visszakereshető. Ez nemcsak az üzemeltető munkáját könnyíti meg, hanem lehetővé teszi a konditerem számára, hogy hosszú távú fejlesztési döntéseket hozzon, például új szolgáltatások bevezetését vagy a nyitvatartás módosítását.</w:t>
      </w:r>
    </w:p>
    <w:p w14:paraId="52EF07F5" w14:textId="2D12B85B" w:rsidR="008C36C1" w:rsidRPr="003358BE" w:rsidRDefault="00000000" w:rsidP="003358BE">
      <w:pPr>
        <w:pStyle w:val="Norml"/>
        <w:spacing w:before="120" w:after="240" w:line="276" w:lineRule="auto"/>
        <w:rPr>
          <w:rFonts w:eastAsia="Times New Roman" w:cs="Times New Roman"/>
        </w:rPr>
      </w:pPr>
      <w:r w:rsidRPr="003358BE">
        <w:rPr>
          <w:rFonts w:eastAsia="Times New Roman" w:cs="Times New Roman"/>
        </w:rPr>
        <w:t>A rendszer helye tehát stratégiai jelentőségű. Nem csupán egy informatikai eszköz, hanem a konditerem működésének egyik alapvető eleme, amely hozzájárul a hatékony üzemeltetéshez, a magas színvonalú szolgáltatáshoz és az ügyfélélmény javításához. A fejlesztendő alkalmazás egy olyan modern, bővíthető és megbízható megoldás, amely hosszú távon is képes támogatni a konditerem fejlődését és működését.</w:t>
      </w:r>
    </w:p>
    <w:p w14:paraId="37111540" w14:textId="77777777" w:rsidR="008C36C1" w:rsidRPr="003358BE" w:rsidRDefault="00000000">
      <w:pPr>
        <w:pStyle w:val="Norml"/>
        <w:spacing w:before="240" w:after="240"/>
        <w:rPr>
          <w:rFonts w:cs="Times New Roman"/>
          <w:sz w:val="28"/>
          <w:szCs w:val="28"/>
        </w:rPr>
      </w:pPr>
      <w:r w:rsidRPr="003358BE">
        <w:rPr>
          <w:rStyle w:val="Bekezdsalapbettpusa"/>
          <w:rFonts w:eastAsia="Times New Roman" w:cs="Times New Roman"/>
          <w:b/>
          <w:bCs/>
          <w:color w:val="000000"/>
          <w:sz w:val="28"/>
          <w:szCs w:val="28"/>
          <w:lang w:val="uk-UA"/>
        </w:rPr>
        <w:t>3.4 Felhasználói környezet</w:t>
      </w:r>
    </w:p>
    <w:p w14:paraId="25690A86" w14:textId="77777777" w:rsidR="008C36C1" w:rsidRPr="003358BE" w:rsidRDefault="00000000">
      <w:pPr>
        <w:pStyle w:val="Norml"/>
        <w:rPr>
          <w:rFonts w:cs="Times New Roman"/>
        </w:rPr>
      </w:pPr>
      <w:r w:rsidRPr="003358BE">
        <w:rPr>
          <w:rStyle w:val="Bekezdsalapbettpusa"/>
          <w:rFonts w:cs="Times New Roman"/>
          <w:b/>
          <w:bCs/>
          <w:lang w:val="uk-UA"/>
        </w:rPr>
        <w:t>Platform:</w:t>
      </w:r>
      <w:r w:rsidRPr="003358BE">
        <w:rPr>
          <w:rStyle w:val="Bekezdsalapbettpusa"/>
          <w:rFonts w:cs="Times New Roman"/>
          <w:lang w:val="uk-UA"/>
        </w:rPr>
        <w:t xml:space="preserve"> Az alkalmazás két különálló felületen fog futni. Az adminisztráció és a beléptetésegy helyi, konditeremben lévő számítógépen futó Java alapú asztali alkalmazásból történik. A kliensek számára biztosított felület egy webalapú (HTML) platform, amely böngészőbőlérhetőel.</w:t>
      </w:r>
    </w:p>
    <w:p w14:paraId="49C57B17" w14:textId="77777777" w:rsidR="008C36C1" w:rsidRPr="003358BE" w:rsidRDefault="00000000">
      <w:pPr>
        <w:pStyle w:val="Norml"/>
        <w:rPr>
          <w:rFonts w:cs="Times New Roman"/>
        </w:rPr>
      </w:pPr>
      <w:r w:rsidRPr="003358BE">
        <w:rPr>
          <w:rStyle w:val="Bekezdsalapbettpusa"/>
          <w:rFonts w:cs="Times New Roman"/>
          <w:b/>
          <w:bCs/>
          <w:lang w:val="uk-UA"/>
        </w:rPr>
        <w:t>Felhasználók száma:</w:t>
      </w:r>
      <w:r w:rsidRPr="003358BE">
        <w:rPr>
          <w:rStyle w:val="Bekezdsalapbettpusa"/>
          <w:rFonts w:cs="Times New Roman"/>
          <w:lang w:val="uk-UA"/>
        </w:rPr>
        <w:t xml:space="preserve"> A Java alapú adminisztrációs alkalmazást egy időben jellemzően egyfelhasználó fogja használni.A webes felületet átlagosan egyszerre néhány felhasználó, mígmaximálisan – például esti csúcsidőben – több tucat ügyfél böngészheti egy időben.</w:t>
      </w:r>
    </w:p>
    <w:p w14:paraId="380FF4FA" w14:textId="77777777" w:rsidR="008C36C1" w:rsidRPr="003358BE" w:rsidRDefault="00000000">
      <w:pPr>
        <w:pStyle w:val="Norml"/>
        <w:rPr>
          <w:rFonts w:cs="Times New Roman"/>
        </w:rPr>
      </w:pPr>
      <w:r w:rsidRPr="003358BE">
        <w:rPr>
          <w:rStyle w:val="Bekezdsalapbettpusa"/>
          <w:rFonts w:cs="Times New Roman"/>
          <w:b/>
          <w:bCs/>
          <w:lang w:val="uk-UA"/>
        </w:rPr>
        <w:t>Felhasználószám trendje:</w:t>
      </w:r>
      <w:r w:rsidRPr="003358BE">
        <w:rPr>
          <w:rStyle w:val="Bekezdsalapbettpusa"/>
          <w:rFonts w:cs="Times New Roman"/>
          <w:lang w:val="uk-UA"/>
        </w:rPr>
        <w:t xml:space="preserve"> A konditerem napi csúcsidőszakaiban (pl. kora reggel, vagymunka utáni órákban) a QR kód olvasó rendszer és a weblap használata ugrásszerűenmegnövekedhet.</w:t>
      </w:r>
    </w:p>
    <w:p w14:paraId="5735E992" w14:textId="77777777" w:rsidR="008C36C1" w:rsidRPr="003358BE" w:rsidRDefault="00000000">
      <w:pPr>
        <w:pStyle w:val="Norml"/>
        <w:rPr>
          <w:rFonts w:cs="Times New Roman"/>
        </w:rPr>
      </w:pPr>
      <w:r w:rsidRPr="003358BE">
        <w:rPr>
          <w:rStyle w:val="Bekezdsalapbettpusa"/>
          <w:rFonts w:cs="Times New Roman"/>
          <w:b/>
          <w:bCs/>
          <w:lang w:val="uk-UA"/>
        </w:rPr>
        <w:t>Használat időtartama:</w:t>
      </w:r>
      <w:r w:rsidRPr="003358BE">
        <w:rPr>
          <w:rStyle w:val="Bekezdsalapbettpusa"/>
          <w:rFonts w:cs="Times New Roman"/>
          <w:lang w:val="uk-UA"/>
        </w:rPr>
        <w:t xml:space="preserve"> A rendszer használati ideje erősen változó. Az üzemeltetőfolyamatosan nyitva tartja és használja a Java alkalmazást a műszakja alatt, míg egy ügyfélmindössze néhány másodpercig (beléptetés szkenneléssel) vagy pár percig (weboldalmegtekintése, adatok ellenőrzése) veszi igénybe a szolgáltatásokat.</w:t>
      </w:r>
    </w:p>
    <w:p w14:paraId="4A4E5C35" w14:textId="77777777" w:rsidR="008C36C1" w:rsidRPr="003358BE" w:rsidRDefault="00000000">
      <w:pPr>
        <w:pStyle w:val="Norml"/>
        <w:rPr>
          <w:rFonts w:cs="Times New Roman"/>
        </w:rPr>
      </w:pPr>
      <w:r w:rsidRPr="003358BE">
        <w:rPr>
          <w:rStyle w:val="Bekezdsalapbettpusa"/>
          <w:rFonts w:cs="Times New Roman"/>
          <w:b/>
          <w:bCs/>
          <w:lang w:val="uk-UA"/>
        </w:rPr>
        <w:t>Különleges hardver és körülmények:</w:t>
      </w:r>
      <w:r w:rsidRPr="003358BE">
        <w:rPr>
          <w:rStyle w:val="Bekezdsalapbettpusa"/>
          <w:rFonts w:cs="Times New Roman"/>
          <w:lang w:val="uk-UA"/>
        </w:rPr>
        <w:t xml:space="preserve"> A rendszer működése specifikus hardvereszközöketigényel a helyszínen: egy fizikai QR kód olvasót a beléptetéshez, és egy nyomtatót a papíralapú, QR kóddal ellátott bérletek kiállításához. Emellett a webes felületnél számolni kella mobil kliensek magas arányával.</w:t>
      </w:r>
    </w:p>
    <w:p w14:paraId="5C8BACE4" w14:textId="246F8727" w:rsidR="008C36C1" w:rsidRPr="004E453F" w:rsidRDefault="00000000">
      <w:pPr>
        <w:pStyle w:val="Norml"/>
        <w:rPr>
          <w:rFonts w:cs="Times New Roman"/>
        </w:rPr>
      </w:pPr>
      <w:r w:rsidRPr="003358BE">
        <w:rPr>
          <w:rStyle w:val="Bekezdsalapbettpusa"/>
          <w:rFonts w:cs="Times New Roman"/>
          <w:b/>
          <w:bCs/>
          <w:lang w:val="uk-UA"/>
        </w:rPr>
        <w:t>Integráció:</w:t>
      </w:r>
      <w:r w:rsidRPr="003358BE">
        <w:rPr>
          <w:rStyle w:val="Bekezdsalapbettpusa"/>
          <w:rFonts w:cs="Times New Roman"/>
          <w:lang w:val="uk-UA"/>
        </w:rPr>
        <w:t xml:space="preserve"> A terméket egy helyi SQLite adatbázissal kell integrálni az adatok tárolásához, külső, harmadik féltől származó szoftverekkel való összeköttetés jelenleg nem indokolt.</w:t>
      </w:r>
    </w:p>
    <w:p w14:paraId="7574890E" w14:textId="77777777" w:rsidR="008C36C1" w:rsidRPr="003358BE" w:rsidRDefault="00000000" w:rsidP="004E453F">
      <w:pPr>
        <w:pStyle w:val="Cmsor1"/>
        <w:spacing w:after="160"/>
        <w:rPr>
          <w:rFonts w:eastAsia="Times New Roman"/>
          <w:sz w:val="28"/>
          <w:szCs w:val="28"/>
        </w:rPr>
      </w:pPr>
      <w:bookmarkStart w:id="3" w:name="_Toc1815301007"/>
      <w:r w:rsidRPr="003358BE">
        <w:rPr>
          <w:rFonts w:eastAsia="Times New Roman"/>
          <w:sz w:val="28"/>
          <w:szCs w:val="28"/>
        </w:rPr>
        <w:t>4.2 A termék használatának előnyei</w:t>
      </w:r>
      <w:bookmarkEnd w:id="3"/>
    </w:p>
    <w:tbl>
      <w:tblPr>
        <w:tblW w:w="9350" w:type="dxa"/>
        <w:tblCellMar>
          <w:left w:w="10" w:type="dxa"/>
          <w:right w:w="10" w:type="dxa"/>
        </w:tblCellMar>
        <w:tblLook w:val="0000" w:firstRow="0" w:lastRow="0" w:firstColumn="0" w:lastColumn="0" w:noHBand="0" w:noVBand="0"/>
      </w:tblPr>
      <w:tblGrid>
        <w:gridCol w:w="4675"/>
        <w:gridCol w:w="4675"/>
      </w:tblGrid>
      <w:tr w:rsidR="008C36C1" w:rsidRPr="003358BE" w14:paraId="28532D65"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AE350" w14:textId="77777777" w:rsidR="008C36C1" w:rsidRPr="003358BE" w:rsidRDefault="00000000">
            <w:pPr>
              <w:pStyle w:val="Norml"/>
              <w:spacing w:after="0" w:line="240" w:lineRule="auto"/>
              <w:jc w:val="center"/>
              <w:rPr>
                <w:rFonts w:cs="Times New Roman"/>
              </w:rPr>
            </w:pPr>
            <w:r w:rsidRPr="003358BE">
              <w:rPr>
                <w:rStyle w:val="Bekezdsalapbettpusa"/>
                <w:rFonts w:eastAsia="Times New Roman" w:cs="Times New Roman"/>
                <w:b/>
                <w:bCs/>
                <w:color w:val="000000"/>
                <w:lang w:val="uk-UA"/>
              </w:rPr>
              <w:t>A megrendelő haszna (előnyei)</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F260B" w14:textId="77777777" w:rsidR="008C36C1" w:rsidRPr="003358BE" w:rsidRDefault="00000000">
            <w:pPr>
              <w:pStyle w:val="Norml"/>
              <w:spacing w:after="0" w:line="240" w:lineRule="auto"/>
              <w:jc w:val="center"/>
              <w:rPr>
                <w:rFonts w:cs="Times New Roman"/>
              </w:rPr>
            </w:pPr>
            <w:r w:rsidRPr="003358BE">
              <w:rPr>
                <w:rStyle w:val="Bekezdsalapbettpusa"/>
                <w:rFonts w:eastAsia="Times New Roman" w:cs="Times New Roman"/>
                <w:b/>
                <w:bCs/>
                <w:color w:val="000000"/>
                <w:lang w:val="uk-UA"/>
              </w:rPr>
              <w:t>Az ezt támogató rendszerjellemző(k)</w:t>
            </w:r>
          </w:p>
        </w:tc>
      </w:tr>
      <w:tr w:rsidR="008C36C1" w:rsidRPr="003358BE" w14:paraId="4FEB48FB"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1346A"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Egyszerűsödik az ügyfelekbeléptetése</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48D3E"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A felhasználóknak lehetőségük vana vásárolt, egyedi QR kóddalellátott bérletüket egy hardveresQR szkennerhez érinteni, így a belépés és kilépés adminisztrációjagyorsabbá válik.</w:t>
            </w:r>
          </w:p>
        </w:tc>
      </w:tr>
      <w:tr w:rsidR="008C36C1" w:rsidRPr="003358BE" w14:paraId="15487F44"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BADA3"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Pontos jelenléti statisztikák ésbiztonság</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101A2"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A Java alkalmazás automatikusanrögzíti az adatbázisban a ki- ésbelépések pontos időpontját a QR kód leolvasásakor.</w:t>
            </w:r>
          </w:p>
        </w:tc>
      </w:tr>
      <w:tr w:rsidR="008C36C1" w:rsidRPr="003358BE" w14:paraId="0CEF8C52"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71E42" w14:textId="77777777" w:rsidR="008C36C1" w:rsidRPr="003358BE" w:rsidRDefault="00000000">
            <w:pPr>
              <w:pStyle w:val="Norml"/>
              <w:spacing w:after="0" w:line="240" w:lineRule="auto"/>
              <w:rPr>
                <w:rFonts w:cs="Times New Roman"/>
              </w:rPr>
            </w:pPr>
            <w:r w:rsidRPr="003358BE">
              <w:rPr>
                <w:rStyle w:val="Bekezdsalapbettpusa"/>
                <w:rFonts w:cs="Times New Roman"/>
                <w:lang w:val="uk-UA"/>
              </w:rPr>
              <w:t>Könnyebb bérlet-adminisztráció ésérvényesség-ellenőrzés</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0998D"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A rendszer automatikusan társítjaaz ügyfelek nevét és a bérletérvényességi idejét azadatbázisban, majd önállóan képesjelezni az üzemeltető felé a bérletlejáratát.</w:t>
            </w:r>
          </w:p>
        </w:tc>
      </w:tr>
      <w:tr w:rsidR="008C36C1" w:rsidRPr="003358BE" w14:paraId="17AFE1C7"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6CDF3"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Modern ügyféltájékoztatás</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7CAE8"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A rendszer dedikált weblapotbiztosít, ahol a nyitvatartás ésedzéstervek megtekinthetők, illetvea kliens belépés után ellenőrizhetisaját konditermi jelenlétét ésesetleges kedvezményeit.</w:t>
            </w:r>
          </w:p>
        </w:tc>
      </w:tr>
      <w:tr w:rsidR="008C36C1" w:rsidRPr="003358BE" w14:paraId="22879216"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54B4F"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Gyors és átlátható leltározás</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7027F" w14:textId="77777777" w:rsidR="008C36C1" w:rsidRPr="003358BE" w:rsidRDefault="00000000">
            <w:pPr>
              <w:pStyle w:val="Norml"/>
              <w:spacing w:after="0" w:line="240" w:lineRule="auto"/>
              <w:rPr>
                <w:rFonts w:cs="Times New Roman"/>
              </w:rPr>
            </w:pPr>
            <w:r w:rsidRPr="003358BE">
              <w:rPr>
                <w:rStyle w:val="Bekezdsalapbettpusa"/>
                <w:rFonts w:eastAsia="Times New Roman" w:cs="Times New Roman"/>
                <w:color w:val="000000"/>
                <w:lang w:val="uk-UA"/>
              </w:rPr>
              <w:t>Az adminisztrációs felületenvezethető egy adatbázis a konditeremben árusított termékekaktuális darabszámáról és lejáratiidejéről.</w:t>
            </w:r>
          </w:p>
        </w:tc>
      </w:tr>
    </w:tbl>
    <w:p w14:paraId="45FC2890" w14:textId="77777777" w:rsidR="008C36C1" w:rsidRPr="003358BE" w:rsidRDefault="008C36C1">
      <w:pPr>
        <w:pStyle w:val="Norml"/>
        <w:rPr>
          <w:rFonts w:eastAsia="Times New Roman" w:cs="Times New Roman"/>
        </w:rPr>
      </w:pPr>
    </w:p>
    <w:p w14:paraId="08633CB9" w14:textId="35F5682E" w:rsidR="008C36C1" w:rsidRPr="004E453F" w:rsidRDefault="00000000" w:rsidP="004E453F">
      <w:pPr>
        <w:pStyle w:val="Cmsor2"/>
        <w:spacing w:before="0" w:after="160"/>
        <w:rPr>
          <w:rFonts w:ascii="Times New Roman" w:eastAsia="Arial" w:hAnsi="Times New Roman"/>
          <w:b/>
          <w:bCs/>
          <w:color w:val="1F1F1F"/>
          <w:sz w:val="28"/>
          <w:szCs w:val="28"/>
        </w:rPr>
      </w:pPr>
      <w:bookmarkStart w:id="4" w:name="_Toc626174231"/>
      <w:r w:rsidRPr="005509BE">
        <w:rPr>
          <w:rFonts w:ascii="Times New Roman" w:eastAsia="Arial" w:hAnsi="Times New Roman"/>
          <w:b/>
          <w:bCs/>
          <w:color w:val="1F1F1F"/>
          <w:sz w:val="28"/>
          <w:szCs w:val="28"/>
        </w:rPr>
        <w:t>4.3. Feltételezések és függőségek</w:t>
      </w:r>
      <w:bookmarkEnd w:id="4"/>
    </w:p>
    <w:p w14:paraId="621D2F17" w14:textId="77777777" w:rsidR="008C36C1" w:rsidRPr="003358BE" w:rsidRDefault="00000000">
      <w:pPr>
        <w:pStyle w:val="Norml"/>
        <w:spacing w:after="0"/>
        <w:rPr>
          <w:rFonts w:cs="Times New Roman"/>
        </w:rPr>
      </w:pPr>
      <w:r w:rsidRPr="003358BE">
        <w:rPr>
          <w:rStyle w:val="Bekezdsalapbettpusa"/>
          <w:rFonts w:eastAsia="Arial" w:cs="Times New Roman"/>
          <w:color w:val="1F1F1F"/>
        </w:rPr>
        <w:t>A rendszer tervezése és fejlesztése során több olyan hardveres, szoftveres és üzemeltetési körülményre támaszkodunk, amelyek közvetlen hatással vannak a megvalósításra. Ezek teljesülését a fejlesztés során folyamatosan ellenőrizni kell, és változás esetén módosítani kell a szoftver felépítését.</w:t>
      </w:r>
    </w:p>
    <w:p w14:paraId="14A473CE" w14:textId="77777777" w:rsidR="008C36C1" w:rsidRPr="003358BE" w:rsidRDefault="008C36C1">
      <w:pPr>
        <w:pStyle w:val="Norml"/>
        <w:spacing w:after="0"/>
        <w:rPr>
          <w:rFonts w:eastAsia="Arial" w:cs="Times New Roman"/>
          <w:color w:val="1F1F1F"/>
        </w:rPr>
      </w:pPr>
    </w:p>
    <w:p w14:paraId="5B1CF510" w14:textId="22AA82F5" w:rsidR="008C36C1" w:rsidRPr="004E453F" w:rsidRDefault="00000000" w:rsidP="004E453F">
      <w:pPr>
        <w:pStyle w:val="Norml"/>
        <w:rPr>
          <w:rFonts w:cs="Times New Roman"/>
        </w:rPr>
      </w:pPr>
      <w:r w:rsidRPr="003358BE">
        <w:rPr>
          <w:rStyle w:val="Bekezdsalapbettpusa"/>
          <w:rFonts w:eastAsia="Arial" w:cs="Times New Roman"/>
          <w:b/>
          <w:bCs/>
          <w:color w:val="1F1F1F"/>
        </w:rPr>
        <w:t>A recepciós számítógép teljesítménye:</w:t>
      </w:r>
    </w:p>
    <w:p w14:paraId="6ADA7EFD" w14:textId="18F259E6" w:rsidR="008C36C1" w:rsidRPr="004E453F" w:rsidRDefault="00000000" w:rsidP="004E453F">
      <w:pPr>
        <w:pStyle w:val="Listaszerbekezds"/>
        <w:numPr>
          <w:ilvl w:val="0"/>
          <w:numId w:val="1"/>
        </w:numPr>
        <w:spacing w:after="0"/>
        <w:rPr>
          <w:rFonts w:eastAsia="Arial" w:cs="Times New Roman"/>
          <w:color w:val="1F1F1F"/>
        </w:rPr>
      </w:pPr>
      <w:r w:rsidRPr="003358BE">
        <w:rPr>
          <w:rFonts w:eastAsia="Arial" w:cs="Times New Roman"/>
          <w:color w:val="1F1F1F"/>
        </w:rPr>
        <w:t>Feltételezzük, hogy a teremben lévő számítógép képes egyszerre kiszolgálni a recepciós felületet, a helyi adatbázist és a weboldal kéréseit.</w:t>
      </w:r>
    </w:p>
    <w:p w14:paraId="5B46AD91" w14:textId="77777777" w:rsidR="008C36C1" w:rsidRPr="003358BE" w:rsidRDefault="00000000">
      <w:pPr>
        <w:pStyle w:val="Listaszerbekezds"/>
        <w:numPr>
          <w:ilvl w:val="0"/>
          <w:numId w:val="2"/>
        </w:numPr>
        <w:spacing w:after="0"/>
        <w:rPr>
          <w:rFonts w:cs="Times New Roman"/>
        </w:rPr>
      </w:pPr>
      <w:r w:rsidRPr="003358BE">
        <w:rPr>
          <w:rStyle w:val="Bekezdsalapbettpusa"/>
          <w:rFonts w:eastAsia="Arial" w:cs="Times New Roman"/>
          <w:i/>
          <w:iCs/>
          <w:color w:val="1F1F1F"/>
        </w:rPr>
        <w:t>Változás kezelése:</w:t>
      </w:r>
      <w:r w:rsidRPr="003358BE">
        <w:rPr>
          <w:rStyle w:val="Bekezdsalapbettpusa"/>
          <w:rFonts w:eastAsia="Arial" w:cs="Times New Roman"/>
          <w:color w:val="1F1F1F"/>
        </w:rPr>
        <w:t xml:space="preserve"> Amennyiben a gép terhelés alatt lelassul vagy nem bizonyul alkalmasnak az egyidejű feladatok futtatására, a weboldalt és az adatbázis-kiszolgálót le kell választani a helyi gépről, és egy bérelt felhőszerverre (VPS) kell áthelyezni.</w:t>
      </w:r>
    </w:p>
    <w:p w14:paraId="417D6A38" w14:textId="77777777" w:rsidR="008C36C1" w:rsidRPr="003358BE" w:rsidRDefault="008C36C1">
      <w:pPr>
        <w:pStyle w:val="Listaszerbekezds"/>
        <w:spacing w:after="0"/>
        <w:rPr>
          <w:rFonts w:eastAsia="Arial" w:cs="Times New Roman"/>
          <w:color w:val="1F1F1F"/>
        </w:rPr>
      </w:pPr>
    </w:p>
    <w:p w14:paraId="308BCA54" w14:textId="6E9E7C2A" w:rsidR="008C36C1" w:rsidRPr="004E453F" w:rsidRDefault="00000000" w:rsidP="004E453F">
      <w:pPr>
        <w:pStyle w:val="Norml"/>
        <w:rPr>
          <w:rFonts w:cs="Times New Roman"/>
        </w:rPr>
      </w:pPr>
      <w:r w:rsidRPr="003358BE">
        <w:rPr>
          <w:rStyle w:val="Bekezdsalapbettpusa"/>
          <w:rFonts w:eastAsia="Arial" w:cs="Times New Roman"/>
          <w:b/>
          <w:bCs/>
          <w:color w:val="1F1F1F"/>
        </w:rPr>
        <w:t>Internetkapcsolat stabilitása:</w:t>
      </w:r>
    </w:p>
    <w:p w14:paraId="3DA5CF3A" w14:textId="2FDFEC54" w:rsidR="008C36C1" w:rsidRPr="004E453F" w:rsidRDefault="00000000" w:rsidP="004E453F">
      <w:pPr>
        <w:pStyle w:val="Listaszerbekezds"/>
        <w:numPr>
          <w:ilvl w:val="0"/>
          <w:numId w:val="3"/>
        </w:numPr>
        <w:spacing w:after="40"/>
        <w:ind w:left="714" w:hanging="357"/>
        <w:rPr>
          <w:rFonts w:eastAsia="Arial" w:cs="Times New Roman"/>
          <w:color w:val="1F1F1F"/>
        </w:rPr>
      </w:pPr>
      <w:r w:rsidRPr="003358BE">
        <w:rPr>
          <w:rFonts w:eastAsia="Arial" w:cs="Times New Roman"/>
          <w:color w:val="1F1F1F"/>
        </w:rPr>
        <w:t>Feltételezzük, hogy az edzőteremben folyamatos, megbízható internetkapcsolat áll rendelkezésre, amely biztosítja a felhasználói weboldal elérését és a külső kommunikációt.</w:t>
      </w:r>
    </w:p>
    <w:p w14:paraId="1D0BC867" w14:textId="77777777" w:rsidR="008C36C1" w:rsidRPr="003358BE" w:rsidRDefault="00000000">
      <w:pPr>
        <w:pStyle w:val="Listaszerbekezds"/>
        <w:numPr>
          <w:ilvl w:val="0"/>
          <w:numId w:val="4"/>
        </w:numPr>
        <w:spacing w:after="0"/>
        <w:rPr>
          <w:rFonts w:cs="Times New Roman"/>
        </w:rPr>
      </w:pPr>
      <w:r w:rsidRPr="003358BE">
        <w:rPr>
          <w:rStyle w:val="Bekezdsalapbettpusa"/>
          <w:rFonts w:eastAsia="Arial" w:cs="Times New Roman"/>
          <w:i/>
          <w:iCs/>
          <w:color w:val="1F1F1F"/>
        </w:rPr>
        <w:t>Változás kezelése:</w:t>
      </w:r>
      <w:r w:rsidRPr="003358BE">
        <w:rPr>
          <w:rStyle w:val="Bekezdsalapbettpusa"/>
          <w:rFonts w:eastAsia="Arial" w:cs="Times New Roman"/>
          <w:color w:val="1F1F1F"/>
        </w:rPr>
        <w:t xml:space="preserve"> Átmeneti hálózati kimaradás esetén a programnak képesnek kell lennie helyi módban működni, hogy a vendégek beléptetése internet nélkül se akadjon el a recepción.</w:t>
      </w:r>
    </w:p>
    <w:p w14:paraId="6813D335" w14:textId="77777777" w:rsidR="008C36C1" w:rsidRPr="003358BE" w:rsidRDefault="008C36C1">
      <w:pPr>
        <w:pStyle w:val="Listaszerbekezds"/>
        <w:spacing w:after="0"/>
        <w:rPr>
          <w:rFonts w:eastAsia="Arial" w:cs="Times New Roman"/>
          <w:color w:val="1F1F1F"/>
        </w:rPr>
      </w:pPr>
    </w:p>
    <w:p w14:paraId="548CD58A" w14:textId="510E4254" w:rsidR="008C36C1" w:rsidRPr="004E453F" w:rsidRDefault="00000000" w:rsidP="004E453F">
      <w:pPr>
        <w:pStyle w:val="Norml"/>
        <w:rPr>
          <w:rFonts w:cs="Times New Roman"/>
        </w:rPr>
      </w:pPr>
      <w:r w:rsidRPr="003358BE">
        <w:rPr>
          <w:rStyle w:val="Bekezdsalapbettpusa"/>
          <w:rFonts w:eastAsia="Arial" w:cs="Times New Roman"/>
          <w:b/>
          <w:bCs/>
          <w:color w:val="1F1F1F"/>
        </w:rPr>
        <w:t>A QR-kód olvasó illesztése és működése:</w:t>
      </w:r>
    </w:p>
    <w:p w14:paraId="35FC789D" w14:textId="1124C71E" w:rsidR="008C36C1" w:rsidRPr="004E453F" w:rsidRDefault="00000000" w:rsidP="004E453F">
      <w:pPr>
        <w:pStyle w:val="Listaszerbekezds"/>
        <w:numPr>
          <w:ilvl w:val="0"/>
          <w:numId w:val="5"/>
        </w:numPr>
        <w:spacing w:after="0"/>
        <w:rPr>
          <w:rFonts w:eastAsia="Arial" w:cs="Times New Roman"/>
          <w:color w:val="1F1F1F"/>
        </w:rPr>
      </w:pPr>
      <w:r w:rsidRPr="003358BE">
        <w:rPr>
          <w:rFonts w:eastAsia="Arial" w:cs="Times New Roman"/>
          <w:color w:val="1F1F1F"/>
        </w:rPr>
        <w:t xml:space="preserve">Feltételezzük, hogy a választott szkenner egyszerűen kezelhető (például billentyűzetként viselkedve közvetlenül szöveget ad át, vagy virtuális soros </w:t>
      </w:r>
      <w:proofErr w:type="spellStart"/>
      <w:r w:rsidRPr="003358BE">
        <w:rPr>
          <w:rFonts w:eastAsia="Arial" w:cs="Times New Roman"/>
          <w:color w:val="1F1F1F"/>
        </w:rPr>
        <w:t>porton</w:t>
      </w:r>
      <w:proofErr w:type="spellEnd"/>
      <w:r w:rsidRPr="003358BE">
        <w:rPr>
          <w:rFonts w:eastAsia="Arial" w:cs="Times New Roman"/>
          <w:color w:val="1F1F1F"/>
        </w:rPr>
        <w:t xml:space="preserve"> kommunikál).</w:t>
      </w:r>
    </w:p>
    <w:p w14:paraId="31ABF9A0" w14:textId="77777777" w:rsidR="008C36C1" w:rsidRPr="003358BE" w:rsidRDefault="00000000">
      <w:pPr>
        <w:pStyle w:val="Listaszerbekezds"/>
        <w:numPr>
          <w:ilvl w:val="0"/>
          <w:numId w:val="5"/>
        </w:numPr>
        <w:spacing w:after="0"/>
        <w:rPr>
          <w:rFonts w:cs="Times New Roman"/>
        </w:rPr>
      </w:pPr>
      <w:r w:rsidRPr="003358BE">
        <w:rPr>
          <w:rStyle w:val="Bekezdsalapbettpusa"/>
          <w:rFonts w:eastAsia="Arial" w:cs="Times New Roman"/>
          <w:i/>
          <w:iCs/>
          <w:color w:val="1F1F1F"/>
        </w:rPr>
        <w:t>Változás kezelése:</w:t>
      </w:r>
      <w:r w:rsidRPr="003358BE">
        <w:rPr>
          <w:rStyle w:val="Bekezdsalapbettpusa"/>
          <w:rFonts w:eastAsia="Arial" w:cs="Times New Roman"/>
          <w:color w:val="1F1F1F"/>
        </w:rPr>
        <w:t xml:space="preserve"> Ha a szkenner egyedi gyártói szoftvert vagy külön programozói könyvtárat (API) igényel, az eszközkezelő kódrészletet úgy kell megírni, hogy az önálló modulként működjön. Így a szkenner típusának változása esetén csak a közvetlen illesztést kell átírni, a rendszer többi része érintetlen maradhat.</w:t>
      </w:r>
    </w:p>
    <w:p w14:paraId="2D9439C1" w14:textId="77777777" w:rsidR="008C36C1" w:rsidRPr="003358BE" w:rsidRDefault="008C36C1">
      <w:pPr>
        <w:pStyle w:val="Listaszerbekezds"/>
        <w:spacing w:after="0"/>
        <w:rPr>
          <w:rFonts w:eastAsia="Arial" w:cs="Times New Roman"/>
          <w:b/>
          <w:bCs/>
          <w:color w:val="1F1F1F"/>
        </w:rPr>
      </w:pPr>
    </w:p>
    <w:p w14:paraId="6A933A00" w14:textId="2B138016" w:rsidR="008C36C1" w:rsidRPr="004E453F" w:rsidRDefault="00000000" w:rsidP="004E453F">
      <w:pPr>
        <w:pStyle w:val="Norml"/>
        <w:rPr>
          <w:rFonts w:cs="Times New Roman"/>
        </w:rPr>
      </w:pPr>
      <w:r w:rsidRPr="003358BE">
        <w:rPr>
          <w:rStyle w:val="Bekezdsalapbettpusa"/>
          <w:rFonts w:eastAsia="Arial" w:cs="Times New Roman"/>
          <w:b/>
          <w:bCs/>
          <w:color w:val="1F1F1F"/>
        </w:rPr>
        <w:t>A bérletek nyomtatása:</w:t>
      </w:r>
    </w:p>
    <w:p w14:paraId="2D250744" w14:textId="77777777" w:rsidR="008C36C1" w:rsidRPr="003358BE" w:rsidRDefault="00000000">
      <w:pPr>
        <w:pStyle w:val="Listaszerbekezds"/>
        <w:numPr>
          <w:ilvl w:val="0"/>
          <w:numId w:val="6"/>
        </w:numPr>
        <w:spacing w:after="0"/>
        <w:rPr>
          <w:rFonts w:cs="Times New Roman"/>
        </w:rPr>
      </w:pPr>
      <w:r w:rsidRPr="003358BE">
        <w:rPr>
          <w:rStyle w:val="Bekezdsalapbettpusa"/>
          <w:rFonts w:eastAsia="Arial" w:cs="Times New Roman"/>
          <w:color w:val="1F1F1F"/>
        </w:rPr>
        <w:t>Feltételezzük, hogy a teremben lévő nyomtató tiszta, jól olvasható QR-kódokat állít elő, amelyeket az olvasó gyengébb fényviszonyok mellett vagy enyhén gyűrött papírról is képes beolvasni.</w:t>
      </w:r>
    </w:p>
    <w:p w14:paraId="00947973" w14:textId="77777777" w:rsidR="008C36C1" w:rsidRPr="003358BE" w:rsidRDefault="008C36C1">
      <w:pPr>
        <w:pStyle w:val="Listaszerbekezds"/>
        <w:spacing w:after="0"/>
        <w:rPr>
          <w:rFonts w:eastAsia="Arial" w:cs="Times New Roman"/>
          <w:b/>
          <w:bCs/>
          <w:color w:val="1F1F1F"/>
        </w:rPr>
      </w:pPr>
    </w:p>
    <w:p w14:paraId="5B03D7AA" w14:textId="77777777" w:rsidR="008C36C1" w:rsidRPr="003358BE" w:rsidRDefault="00000000" w:rsidP="004E453F">
      <w:pPr>
        <w:pStyle w:val="Norml"/>
        <w:rPr>
          <w:rFonts w:cs="Times New Roman"/>
        </w:rPr>
      </w:pPr>
      <w:r w:rsidRPr="003358BE">
        <w:rPr>
          <w:rStyle w:val="Bekezdsalapbettpusa"/>
          <w:rFonts w:eastAsia="Arial" w:cs="Times New Roman"/>
          <w:b/>
          <w:bCs/>
          <w:color w:val="1F1F1F"/>
        </w:rPr>
        <w:t>Tárhelykapacitás és adatbázisméret:</w:t>
      </w:r>
    </w:p>
    <w:p w14:paraId="3D757903" w14:textId="37B8D107" w:rsidR="008C36C1" w:rsidRPr="003358BE" w:rsidRDefault="00000000" w:rsidP="004E453F">
      <w:pPr>
        <w:pStyle w:val="Listaszerbekezds"/>
        <w:numPr>
          <w:ilvl w:val="0"/>
          <w:numId w:val="7"/>
        </w:numPr>
        <w:spacing w:after="0"/>
        <w:ind w:left="714" w:hanging="357"/>
        <w:rPr>
          <w:rFonts w:cs="Times New Roman"/>
        </w:rPr>
      </w:pPr>
      <w:r w:rsidRPr="003358BE">
        <w:rPr>
          <w:rStyle w:val="Bekezdsalapbettpusa"/>
          <w:rFonts w:eastAsia="Arial" w:cs="Times New Roman"/>
          <w:color w:val="1F1F1F"/>
        </w:rPr>
        <w:t>Feltételezzük, hogy az adatbázis mérete nem haladja meg a szolgáltató által biztosított lemezterületet a tagok és a belépési adatok növekedése során sem.</w:t>
      </w:r>
    </w:p>
    <w:p w14:paraId="5EB04EBD" w14:textId="77777777" w:rsidR="008C36C1" w:rsidRPr="003358BE" w:rsidRDefault="00000000" w:rsidP="004E453F">
      <w:pPr>
        <w:pStyle w:val="Listaszerbekezds"/>
        <w:numPr>
          <w:ilvl w:val="0"/>
          <w:numId w:val="7"/>
        </w:numPr>
        <w:spacing w:after="0"/>
        <w:ind w:left="714" w:hanging="357"/>
        <w:rPr>
          <w:rFonts w:cs="Times New Roman"/>
        </w:rPr>
      </w:pPr>
      <w:r w:rsidRPr="003358BE">
        <w:rPr>
          <w:rStyle w:val="Bekezdsalapbettpusa"/>
          <w:rFonts w:eastAsia="Arial" w:cs="Times New Roman"/>
          <w:i/>
          <w:iCs/>
          <w:color w:val="1F1F1F"/>
        </w:rPr>
        <w:t>Változás kezelése:</w:t>
      </w:r>
      <w:r w:rsidRPr="003358BE">
        <w:rPr>
          <w:rStyle w:val="Bekezdsalapbettpusa"/>
          <w:rFonts w:eastAsia="Arial" w:cs="Times New Roman"/>
          <w:color w:val="1F1F1F"/>
        </w:rPr>
        <w:t xml:space="preserve"> Ha a szolgáltató által biztosított terület mégsem elegendő a teljes adatbázis tárolására, a rendszert fel kell készíteni a régi adatok archiválására, illetve szükség esetén osztott adatbázis használatára.</w:t>
      </w:r>
    </w:p>
    <w:p w14:paraId="2CC9A305" w14:textId="77777777" w:rsidR="008C36C1" w:rsidRPr="003358BE" w:rsidRDefault="00000000" w:rsidP="004E453F">
      <w:pPr>
        <w:pStyle w:val="Norml"/>
        <w:spacing w:before="240"/>
        <w:rPr>
          <w:rFonts w:cs="Times New Roman"/>
        </w:rPr>
      </w:pPr>
      <w:r w:rsidRPr="003358BE">
        <w:rPr>
          <w:rStyle w:val="Bekezdsalapbettpusa"/>
          <w:rFonts w:eastAsia="Arial" w:cs="Times New Roman"/>
          <w:b/>
          <w:bCs/>
          <w:color w:val="1F1F1F"/>
        </w:rPr>
        <w:t>Futtatókörnyezet megléte:</w:t>
      </w:r>
    </w:p>
    <w:p w14:paraId="4E7FC20B" w14:textId="77777777" w:rsidR="008C36C1" w:rsidRPr="003358BE" w:rsidRDefault="00000000">
      <w:pPr>
        <w:pStyle w:val="Listaszerbekezds"/>
        <w:numPr>
          <w:ilvl w:val="0"/>
          <w:numId w:val="8"/>
        </w:numPr>
        <w:spacing w:after="0"/>
        <w:rPr>
          <w:rFonts w:eastAsia="Arial" w:cs="Times New Roman"/>
          <w:color w:val="1F1F1F"/>
        </w:rPr>
      </w:pPr>
      <w:r w:rsidRPr="003358BE">
        <w:rPr>
          <w:rFonts w:eastAsia="Arial" w:cs="Times New Roman"/>
          <w:color w:val="1F1F1F"/>
        </w:rPr>
        <w:t>Feltételezzük, hogy a recepciós gépen telepítve van a megfelelő Java futtatókörnyezet (JRE), és a rendszerhez használt külső programkönyvtárak (például a sablonmotor vagy a QR-kód generáló csomag) stabilan működnek a céleszközön.</w:t>
      </w:r>
    </w:p>
    <w:p w14:paraId="164407ED" w14:textId="77777777" w:rsidR="008C36C1" w:rsidRPr="003358BE" w:rsidRDefault="008C36C1">
      <w:pPr>
        <w:pStyle w:val="Listaszerbekezds"/>
        <w:spacing w:after="0"/>
        <w:rPr>
          <w:rFonts w:eastAsia="Arial" w:cs="Times New Roman"/>
          <w:color w:val="1F1F1F"/>
        </w:rPr>
      </w:pPr>
    </w:p>
    <w:p w14:paraId="4AF0C01A" w14:textId="2625913A" w:rsidR="008C36C1" w:rsidRPr="003358BE" w:rsidRDefault="00000000" w:rsidP="004E453F">
      <w:pPr>
        <w:pStyle w:val="Norml"/>
        <w:rPr>
          <w:rFonts w:cs="Times New Roman"/>
        </w:rPr>
      </w:pPr>
      <w:r w:rsidRPr="003358BE">
        <w:rPr>
          <w:rStyle w:val="Bekezdsalapbettpusa"/>
          <w:rFonts w:eastAsia="Arial" w:cs="Times New Roman"/>
          <w:b/>
          <w:bCs/>
          <w:color w:val="1F1F1F"/>
        </w:rPr>
        <w:t>A recepciós adatbevitel pontossága:</w:t>
      </w:r>
    </w:p>
    <w:p w14:paraId="11067758" w14:textId="77777777" w:rsidR="008C36C1" w:rsidRPr="003358BE" w:rsidRDefault="00000000">
      <w:pPr>
        <w:pStyle w:val="Listaszerbekezds"/>
        <w:numPr>
          <w:ilvl w:val="0"/>
          <w:numId w:val="9"/>
        </w:numPr>
        <w:spacing w:after="0"/>
        <w:rPr>
          <w:rFonts w:eastAsia="Arial" w:cs="Times New Roman"/>
          <w:color w:val="1F1F1F"/>
        </w:rPr>
      </w:pPr>
      <w:r w:rsidRPr="003358BE">
        <w:rPr>
          <w:rFonts w:eastAsia="Arial" w:cs="Times New Roman"/>
          <w:color w:val="1F1F1F"/>
        </w:rPr>
        <w:t>Feltételezzük, hogy a személyzet a bérlet eladásakor hiánytalanul rögzíti az adatokat (ügyfél neve, bérlet érvényessége). A szoftver ellenőrzi az adatok formátumát, de a hibásan megadott neveket vagy tévesen kiválasztott dátumokat manuálisan kell felügyelni.</w:t>
      </w:r>
    </w:p>
    <w:p w14:paraId="401D32E6" w14:textId="77777777" w:rsidR="008C36C1" w:rsidRPr="003358BE" w:rsidRDefault="008C36C1">
      <w:pPr>
        <w:pStyle w:val="Listaszerbekezds"/>
        <w:spacing w:after="0"/>
        <w:rPr>
          <w:rFonts w:eastAsia="Arial" w:cs="Times New Roman"/>
          <w:color w:val="1F1F1F"/>
        </w:rPr>
      </w:pPr>
    </w:p>
    <w:p w14:paraId="36508A89" w14:textId="0A41319E" w:rsidR="008C36C1" w:rsidRPr="004E453F" w:rsidRDefault="00000000" w:rsidP="004E453F">
      <w:pPr>
        <w:pStyle w:val="Norml"/>
        <w:rPr>
          <w:rFonts w:cs="Times New Roman"/>
        </w:rPr>
      </w:pPr>
      <w:r w:rsidRPr="003358BE">
        <w:rPr>
          <w:rStyle w:val="Bekezdsalapbettpusa"/>
          <w:rFonts w:eastAsia="Arial" w:cs="Times New Roman"/>
          <w:b/>
          <w:bCs/>
          <w:color w:val="1F1F1F"/>
        </w:rPr>
        <w:t>Fizikai hozzáférés és biztonság:</w:t>
      </w:r>
    </w:p>
    <w:p w14:paraId="73363600" w14:textId="0732A445" w:rsidR="008C36C1" w:rsidRPr="004E453F" w:rsidRDefault="00000000" w:rsidP="004E453F">
      <w:pPr>
        <w:pStyle w:val="Listaszerbekezds"/>
        <w:numPr>
          <w:ilvl w:val="0"/>
          <w:numId w:val="10"/>
        </w:numPr>
        <w:ind w:left="714" w:hanging="357"/>
        <w:rPr>
          <w:rFonts w:eastAsia="Arial" w:cs="Times New Roman"/>
          <w:color w:val="1F1F1F"/>
        </w:rPr>
      </w:pPr>
      <w:r w:rsidRPr="003358BE">
        <w:rPr>
          <w:rFonts w:eastAsia="Arial" w:cs="Times New Roman"/>
          <w:color w:val="1F1F1F"/>
        </w:rPr>
        <w:t>Feltételezzük, hogy a recepciós számítógéphez kizárólag a személyzet fér hozzá, így az adatbázisfájl és a helyi rendszer védve van az illetéktelen beavatkozástól vagy törléstől.</w:t>
      </w:r>
    </w:p>
    <w:p w14:paraId="1F7322B6" w14:textId="58ADC2CD" w:rsidR="008C36C1" w:rsidRPr="004E453F" w:rsidRDefault="00000000" w:rsidP="004E453F">
      <w:pPr>
        <w:pStyle w:val="Cmsor1"/>
        <w:spacing w:before="0" w:after="160"/>
        <w:rPr>
          <w:rFonts w:eastAsia="Times New Roman"/>
          <w:sz w:val="28"/>
          <w:szCs w:val="28"/>
        </w:rPr>
      </w:pPr>
      <w:bookmarkStart w:id="5" w:name="_Toc1429297908"/>
      <w:r w:rsidRPr="005509BE">
        <w:rPr>
          <w:rFonts w:eastAsia="Times New Roman"/>
          <w:sz w:val="28"/>
          <w:szCs w:val="28"/>
        </w:rPr>
        <w:t>5. A végtermék jellemzői, biztosított szolgáltatások</w:t>
      </w:r>
      <w:bookmarkEnd w:id="5"/>
    </w:p>
    <w:p w14:paraId="1F0772B1" w14:textId="77777777" w:rsidR="008C36C1" w:rsidRPr="003358BE" w:rsidRDefault="00000000">
      <w:pPr>
        <w:pStyle w:val="Norml"/>
        <w:spacing w:after="0"/>
        <w:rPr>
          <w:rFonts w:eastAsia="Times New Roman" w:cs="Times New Roman"/>
          <w:color w:val="1F1F1F"/>
        </w:rPr>
      </w:pPr>
      <w:r w:rsidRPr="003358BE">
        <w:rPr>
          <w:rFonts w:eastAsia="Times New Roman" w:cs="Times New Roman"/>
          <w:color w:val="1F1F1F"/>
        </w:rPr>
        <w:t>A rendszer alapvető feladata, hogy korszerűsítse és leegyszerűsítse a konditerem napi működését, összekapcsolva a helyszíni recepciós feladatokat az online ügyfélkiszolgálással. A szolgáltatások két fő felhasználói csoport igényei köré épülnek: a terem üzemeltetője és személyzete, valamint a konditerembe járó vendégek.</w:t>
      </w:r>
    </w:p>
    <w:p w14:paraId="7BC7C138" w14:textId="77777777" w:rsidR="008C36C1" w:rsidRPr="003358BE" w:rsidRDefault="008C36C1">
      <w:pPr>
        <w:pStyle w:val="Norml"/>
        <w:rPr>
          <w:rFonts w:eastAsia="Times New Roman" w:cs="Times New Roman"/>
        </w:rPr>
      </w:pPr>
    </w:p>
    <w:p w14:paraId="480F9E3A" w14:textId="25C5373D" w:rsidR="008C36C1" w:rsidRPr="004E453F" w:rsidRDefault="00000000" w:rsidP="004E453F">
      <w:pPr>
        <w:pStyle w:val="Cmsor3"/>
        <w:spacing w:before="0" w:after="160"/>
        <w:ind w:firstLine="425"/>
        <w:rPr>
          <w:rFonts w:eastAsia="Times New Roman"/>
          <w:b/>
          <w:bCs/>
          <w:color w:val="1F1F1F"/>
          <w:sz w:val="26"/>
          <w:szCs w:val="26"/>
        </w:rPr>
      </w:pPr>
      <w:bookmarkStart w:id="6" w:name="_Toc438171572"/>
      <w:r w:rsidRPr="001B0F32">
        <w:rPr>
          <w:rFonts w:eastAsia="Times New Roman"/>
          <w:b/>
          <w:bCs/>
          <w:color w:val="1F1F1F"/>
          <w:sz w:val="26"/>
          <w:szCs w:val="26"/>
        </w:rPr>
        <w:t>Adminisztrációs és üzemeltetői szolgáltatások</w:t>
      </w:r>
      <w:bookmarkEnd w:id="6"/>
    </w:p>
    <w:p w14:paraId="20C71F12" w14:textId="7586EF2B" w:rsidR="008C36C1" w:rsidRDefault="00000000" w:rsidP="004E453F">
      <w:pPr>
        <w:pStyle w:val="Norml"/>
        <w:spacing w:after="0"/>
        <w:ind w:firstLine="357"/>
        <w:rPr>
          <w:rFonts w:eastAsia="Times New Roman" w:cs="Times New Roman"/>
          <w:color w:val="1F1F1F"/>
        </w:rPr>
      </w:pPr>
      <w:r w:rsidRPr="003358BE">
        <w:rPr>
          <w:rFonts w:eastAsia="Times New Roman" w:cs="Times New Roman"/>
          <w:color w:val="1F1F1F"/>
        </w:rPr>
        <w:t>Az üzemeltetői modul a recepciós munkafolyamatok gyorsítását, a pontos nyilvántartást és az emberi tévedések kiküszöbölését szolgálja a helyszíni asztali alkalmazáson keresztül.</w:t>
      </w:r>
    </w:p>
    <w:p w14:paraId="7C65B261" w14:textId="77777777" w:rsidR="004E453F" w:rsidRPr="004E453F" w:rsidRDefault="004E453F" w:rsidP="004E453F">
      <w:pPr>
        <w:pStyle w:val="Norml"/>
        <w:ind w:firstLine="357"/>
        <w:rPr>
          <w:rFonts w:eastAsia="Times New Roman" w:cs="Times New Roman"/>
          <w:color w:val="1F1F1F"/>
        </w:rPr>
      </w:pPr>
    </w:p>
    <w:p w14:paraId="11FFBEAC" w14:textId="7C2C4B1F" w:rsidR="008C36C1" w:rsidRPr="003358BE" w:rsidRDefault="00000000" w:rsidP="004E453F">
      <w:pPr>
        <w:pStyle w:val="Listaszerbekezds"/>
        <w:numPr>
          <w:ilvl w:val="0"/>
          <w:numId w:val="11"/>
        </w:numPr>
        <w:ind w:left="714" w:hanging="357"/>
        <w:rPr>
          <w:rFonts w:cs="Times New Roman"/>
        </w:rPr>
      </w:pPr>
      <w:r w:rsidRPr="003358BE">
        <w:rPr>
          <w:rStyle w:val="Bekezdsalapbettpusa"/>
          <w:rFonts w:eastAsia="Times New Roman" w:cs="Times New Roman"/>
          <w:b/>
          <w:bCs/>
          <w:color w:val="1F1F1F"/>
        </w:rPr>
        <w:t>Gyors bérletregisztráció és QR-kód generálás:</w:t>
      </w:r>
    </w:p>
    <w:p w14:paraId="1B428AC1" w14:textId="77777777" w:rsidR="008C36C1" w:rsidRPr="003358BE" w:rsidRDefault="00000000">
      <w:pPr>
        <w:pStyle w:val="Listaszerbekezds"/>
        <w:numPr>
          <w:ilvl w:val="0"/>
          <w:numId w:val="11"/>
        </w:numPr>
        <w:spacing w:after="0"/>
        <w:rPr>
          <w:rFonts w:eastAsia="Times New Roman" w:cs="Times New Roman"/>
          <w:color w:val="1F1F1F"/>
        </w:rPr>
      </w:pPr>
      <w:r w:rsidRPr="003358BE">
        <w:rPr>
          <w:rFonts w:eastAsia="Times New Roman" w:cs="Times New Roman"/>
          <w:color w:val="1F1F1F"/>
        </w:rPr>
        <w:t>A személyzet egy átlátható űrlapon keresztül másodpercek alatt rögzítheti az újonnan vásárolt bérleteket. A rendszerhez elegendő megadni a vendég nevét és a kiválasztott bérlet típusát (érvényességi idejét vagy alkalomszámát). A program automatikusan előállít egy egyedi azonosítót, hozzárendel egy kezdeti jelszót az online felülethez, és legenerálja a bérletre kerülő QR-kódot, amely azonnal kiküldhető a nyomtatóra.</w:t>
      </w:r>
    </w:p>
    <w:p w14:paraId="62D1BF6A" w14:textId="77777777" w:rsidR="008C36C1" w:rsidRPr="003358BE" w:rsidRDefault="008C36C1">
      <w:pPr>
        <w:pStyle w:val="Listaszerbekezds"/>
        <w:spacing w:after="0"/>
        <w:rPr>
          <w:rFonts w:eastAsia="Times New Roman" w:cs="Times New Roman"/>
          <w:color w:val="1F1F1F"/>
        </w:rPr>
      </w:pPr>
    </w:p>
    <w:p w14:paraId="23A93348" w14:textId="4A4AE7FC" w:rsidR="008C36C1" w:rsidRPr="003358BE" w:rsidRDefault="00000000" w:rsidP="004E453F">
      <w:pPr>
        <w:pStyle w:val="Listaszerbekezds"/>
        <w:numPr>
          <w:ilvl w:val="0"/>
          <w:numId w:val="12"/>
        </w:numPr>
        <w:ind w:left="714" w:hanging="357"/>
        <w:rPr>
          <w:rFonts w:cs="Times New Roman"/>
        </w:rPr>
      </w:pPr>
      <w:r w:rsidRPr="003358BE">
        <w:rPr>
          <w:rStyle w:val="Bekezdsalapbettpusa"/>
          <w:rFonts w:eastAsia="Times New Roman" w:cs="Times New Roman"/>
          <w:b/>
          <w:bCs/>
          <w:color w:val="1F1F1F"/>
        </w:rPr>
        <w:t>Alkalmi és időszakos bérletek kezelése:</w:t>
      </w:r>
    </w:p>
    <w:p w14:paraId="2D21089B" w14:textId="77777777" w:rsidR="008C36C1" w:rsidRPr="003358BE" w:rsidRDefault="00000000">
      <w:pPr>
        <w:pStyle w:val="Listaszerbekezds"/>
        <w:numPr>
          <w:ilvl w:val="0"/>
          <w:numId w:val="12"/>
        </w:numPr>
        <w:spacing w:after="0"/>
        <w:rPr>
          <w:rFonts w:cs="Times New Roman"/>
        </w:rPr>
      </w:pPr>
      <w:r w:rsidRPr="003358BE">
        <w:rPr>
          <w:rStyle w:val="Bekezdsalapbettpusa"/>
          <w:rFonts w:eastAsia="Times New Roman" w:cs="Times New Roman"/>
          <w:color w:val="1F1F1F"/>
        </w:rPr>
        <w:t>A szoftver rugalmasan kezeli a különböző bérlettípusokat. A hagyományos időalapú konstrukciók (például havi, negyedéves vagy éves bérletek) mellett teljes körű támogatást nyújt az alkalmi bérletekhez is (például 10 vagy 20 alkalmas bérlet, illetve egyszeri napijegy). Alkalmi bérlet használatakor a rendszer minden sikeres belépésnél automatikusan levon egy alkalmat a rendelkezésre álló keretből, és jelzi a fennmaradó alkalmak számát.</w:t>
      </w:r>
      <w:r w:rsidRPr="003358BE">
        <w:rPr>
          <w:rFonts w:cs="Times New Roman"/>
        </w:rPr>
        <w:br/>
      </w:r>
    </w:p>
    <w:p w14:paraId="6753E5AB" w14:textId="36B294FA" w:rsidR="008C36C1" w:rsidRPr="003358BE" w:rsidRDefault="00000000" w:rsidP="004E453F">
      <w:pPr>
        <w:pStyle w:val="Listaszerbekezds"/>
        <w:numPr>
          <w:ilvl w:val="0"/>
          <w:numId w:val="13"/>
        </w:numPr>
        <w:ind w:left="714" w:hanging="357"/>
        <w:rPr>
          <w:rFonts w:cs="Times New Roman"/>
        </w:rPr>
      </w:pPr>
      <w:r w:rsidRPr="003358BE">
        <w:rPr>
          <w:rStyle w:val="Bekezdsalapbettpusa"/>
          <w:rFonts w:eastAsia="Times New Roman" w:cs="Times New Roman"/>
          <w:b/>
          <w:bCs/>
          <w:color w:val="1F1F1F"/>
        </w:rPr>
        <w:t>Bérletek érvényességének gyors ellenőrzése és beléptetés:</w:t>
      </w:r>
    </w:p>
    <w:p w14:paraId="189EB647" w14:textId="77777777" w:rsidR="008C36C1" w:rsidRPr="003358BE" w:rsidRDefault="00000000">
      <w:pPr>
        <w:pStyle w:val="Listaszerbekezds"/>
        <w:numPr>
          <w:ilvl w:val="0"/>
          <w:numId w:val="13"/>
        </w:numPr>
        <w:spacing w:after="0"/>
        <w:rPr>
          <w:rFonts w:cs="Times New Roman"/>
        </w:rPr>
      </w:pPr>
      <w:r w:rsidRPr="003358BE">
        <w:rPr>
          <w:rStyle w:val="Bekezdsalapbettpusa"/>
          <w:rFonts w:eastAsia="Times New Roman" w:cs="Times New Roman"/>
          <w:color w:val="1F1F1F"/>
        </w:rPr>
        <w:t>A recepción elhelyezett QR-kód olvasóval a beléptetés automatikusan történik. Amikor a vendég felmutatja a kártyáját, a rendszer azonnal leolvassa a kódot, ellenőrzi a jogosultságot az adatbázisban, és egyértelmű vizuális jelzéssel tájékoztatja a recepcióst a belépés jóváhagyásáról vagy elutasításáról (például lejárt dátum vagy elfogyott alkalom esetén). Kilépéskor a kód újbóli beolvasásával a rendszer rögzíti a távozás pontos idejét is, így precíz jelenléti naplót vezet.</w:t>
      </w:r>
      <w:r w:rsidRPr="003358BE">
        <w:rPr>
          <w:rFonts w:cs="Times New Roman"/>
        </w:rPr>
        <w:br/>
      </w:r>
    </w:p>
    <w:p w14:paraId="1BC37D83" w14:textId="7C09F9E8" w:rsidR="008C36C1" w:rsidRPr="003358BE" w:rsidRDefault="00000000" w:rsidP="004E453F">
      <w:pPr>
        <w:pStyle w:val="Listaszerbekezds"/>
        <w:numPr>
          <w:ilvl w:val="0"/>
          <w:numId w:val="14"/>
        </w:numPr>
        <w:ind w:left="714" w:hanging="357"/>
        <w:rPr>
          <w:rFonts w:cs="Times New Roman"/>
        </w:rPr>
      </w:pPr>
      <w:r w:rsidRPr="003358BE">
        <w:rPr>
          <w:rStyle w:val="Bekezdsalapbettpusa"/>
          <w:rFonts w:eastAsia="Times New Roman" w:cs="Times New Roman"/>
          <w:b/>
          <w:bCs/>
          <w:color w:val="1F1F1F"/>
        </w:rPr>
        <w:t>Kiadott bérletek leltára és nyilvántartása:</w:t>
      </w:r>
    </w:p>
    <w:p w14:paraId="35B2DB83" w14:textId="77777777" w:rsidR="008C36C1" w:rsidRPr="003358BE" w:rsidRDefault="00000000">
      <w:pPr>
        <w:pStyle w:val="Listaszerbekezds"/>
        <w:numPr>
          <w:ilvl w:val="0"/>
          <w:numId w:val="14"/>
        </w:numPr>
        <w:spacing w:after="0"/>
        <w:rPr>
          <w:rFonts w:cs="Times New Roman"/>
        </w:rPr>
      </w:pPr>
      <w:r w:rsidRPr="003358BE">
        <w:rPr>
          <w:rStyle w:val="Bekezdsalapbettpusa"/>
          <w:rFonts w:eastAsia="Times New Roman" w:cs="Times New Roman"/>
          <w:color w:val="1F1F1F"/>
        </w:rPr>
        <w:t xml:space="preserve">Az üzemeltető egy központi táblázatban megtekintheti az összes korábban kiállított és jelenleg aktív bérletet. A lista szűrhető név, azonosító, bérlettípus és érvényességi státusz alapján. Ez a felület megkönnyíti az adminisztrációt abban az esetben is, ha egy vendég elhagyja a fizikai kártyáját, mivel a személyzet a név alapján könnyen visszakeresheti az adatokat, és szükség esetén </w:t>
      </w:r>
      <w:proofErr w:type="spellStart"/>
      <w:r w:rsidRPr="003358BE">
        <w:rPr>
          <w:rStyle w:val="Bekezdsalapbettpusa"/>
          <w:rFonts w:eastAsia="Times New Roman" w:cs="Times New Roman"/>
          <w:color w:val="1F1F1F"/>
        </w:rPr>
        <w:t>újranyomtathatja</w:t>
      </w:r>
      <w:proofErr w:type="spellEnd"/>
      <w:r w:rsidRPr="003358BE">
        <w:rPr>
          <w:rStyle w:val="Bekezdsalapbettpusa"/>
          <w:rFonts w:eastAsia="Times New Roman" w:cs="Times New Roman"/>
          <w:color w:val="1F1F1F"/>
        </w:rPr>
        <w:t xml:space="preserve"> a bérletet.</w:t>
      </w:r>
      <w:r w:rsidRPr="003358BE">
        <w:rPr>
          <w:rFonts w:cs="Times New Roman"/>
        </w:rPr>
        <w:br/>
      </w:r>
    </w:p>
    <w:p w14:paraId="299C1106" w14:textId="41B505D6" w:rsidR="008C36C1" w:rsidRPr="003358BE" w:rsidRDefault="00000000" w:rsidP="004E453F">
      <w:pPr>
        <w:pStyle w:val="Listaszerbekezds"/>
        <w:numPr>
          <w:ilvl w:val="0"/>
          <w:numId w:val="15"/>
        </w:numPr>
        <w:ind w:left="714" w:hanging="357"/>
        <w:rPr>
          <w:rFonts w:cs="Times New Roman"/>
        </w:rPr>
      </w:pPr>
      <w:r w:rsidRPr="003358BE">
        <w:rPr>
          <w:rStyle w:val="Bekezdsalapbettpusa"/>
          <w:rFonts w:eastAsia="Times New Roman" w:cs="Times New Roman"/>
          <w:b/>
          <w:bCs/>
          <w:color w:val="1F1F1F"/>
        </w:rPr>
        <w:t>Termékleltár és készletnyilvántartás:</w:t>
      </w:r>
    </w:p>
    <w:p w14:paraId="6345E440" w14:textId="77777777" w:rsidR="008C36C1" w:rsidRPr="003358BE" w:rsidRDefault="00000000">
      <w:pPr>
        <w:pStyle w:val="Listaszerbekezds"/>
        <w:numPr>
          <w:ilvl w:val="0"/>
          <w:numId w:val="15"/>
        </w:numPr>
        <w:spacing w:after="0"/>
        <w:rPr>
          <w:rFonts w:eastAsia="Times New Roman" w:cs="Times New Roman"/>
          <w:color w:val="1F1F1F"/>
        </w:rPr>
      </w:pPr>
      <w:r w:rsidRPr="003358BE">
        <w:rPr>
          <w:rFonts w:eastAsia="Times New Roman" w:cs="Times New Roman"/>
          <w:color w:val="1F1F1F"/>
        </w:rPr>
        <w:t>A konditeremben értékesített kiegészítő cikkek (üdítők, fehérjeszeletek, táplálékkiegészítők) készletének egyszerű kezelése. A funkció lehetővé teszi az aktuális darabszámok, a beszerzési és eladási árak, valamint a termékek lejárati idejének nyomon követését, segítve az időben történő utánrendelést és megelőzve a selejtképződést.</w:t>
      </w:r>
    </w:p>
    <w:p w14:paraId="0B52599F" w14:textId="77777777" w:rsidR="008C36C1" w:rsidRPr="003358BE" w:rsidRDefault="008C36C1">
      <w:pPr>
        <w:pStyle w:val="Norml"/>
        <w:rPr>
          <w:rFonts w:eastAsia="Times New Roman" w:cs="Times New Roman"/>
        </w:rPr>
      </w:pPr>
    </w:p>
    <w:p w14:paraId="7CF51CF9" w14:textId="1C110776" w:rsidR="008C36C1" w:rsidRPr="00E34CD7" w:rsidRDefault="00000000" w:rsidP="00E34CD7">
      <w:pPr>
        <w:pStyle w:val="Cmsor3"/>
        <w:spacing w:before="0" w:after="160"/>
        <w:ind w:firstLine="357"/>
        <w:rPr>
          <w:rFonts w:eastAsia="Times New Roman"/>
          <w:b/>
          <w:bCs/>
          <w:color w:val="1F1F1F"/>
          <w:sz w:val="26"/>
          <w:szCs w:val="26"/>
        </w:rPr>
      </w:pPr>
      <w:bookmarkStart w:id="7" w:name="_Toc1646808906"/>
      <w:r w:rsidRPr="001B0F32">
        <w:rPr>
          <w:rFonts w:eastAsia="Times New Roman"/>
          <w:b/>
          <w:bCs/>
          <w:color w:val="1F1F1F"/>
          <w:sz w:val="26"/>
          <w:szCs w:val="26"/>
        </w:rPr>
        <w:t>Weboldali és ügyféloldali szolgáltatások</w:t>
      </w:r>
      <w:bookmarkEnd w:id="7"/>
    </w:p>
    <w:p w14:paraId="626564AE" w14:textId="77777777" w:rsidR="008C36C1" w:rsidRPr="003358BE" w:rsidRDefault="00000000" w:rsidP="005509BE">
      <w:pPr>
        <w:pStyle w:val="Norml"/>
        <w:spacing w:after="0"/>
        <w:ind w:firstLine="360"/>
        <w:rPr>
          <w:rFonts w:eastAsia="Times New Roman" w:cs="Times New Roman"/>
          <w:color w:val="1F1F1F"/>
        </w:rPr>
      </w:pPr>
      <w:r w:rsidRPr="003358BE">
        <w:rPr>
          <w:rFonts w:eastAsia="Times New Roman" w:cs="Times New Roman"/>
          <w:color w:val="1F1F1F"/>
        </w:rPr>
        <w:t>A webes felület a vendégek kényelmét szolgálja, biztosítva a tájékozódást, a saját fiók kezelését és az edzési adatok átláthatóságát böngészőn keresztül.</w:t>
      </w:r>
    </w:p>
    <w:p w14:paraId="66D45A86" w14:textId="77777777" w:rsidR="008C36C1" w:rsidRPr="003358BE" w:rsidRDefault="008C36C1">
      <w:pPr>
        <w:pStyle w:val="Norml"/>
        <w:rPr>
          <w:rFonts w:eastAsia="Times New Roman" w:cs="Times New Roman"/>
        </w:rPr>
      </w:pPr>
    </w:p>
    <w:p w14:paraId="7BA1B56C" w14:textId="03C241C9" w:rsidR="008C36C1" w:rsidRPr="003358BE" w:rsidRDefault="00000000" w:rsidP="00E34CD7">
      <w:pPr>
        <w:pStyle w:val="Listaszerbekezds"/>
        <w:numPr>
          <w:ilvl w:val="0"/>
          <w:numId w:val="16"/>
        </w:numPr>
        <w:ind w:left="714" w:hanging="357"/>
        <w:rPr>
          <w:rFonts w:cs="Times New Roman"/>
        </w:rPr>
      </w:pPr>
      <w:r w:rsidRPr="003358BE">
        <w:rPr>
          <w:rStyle w:val="Bekezdsalapbettpusa"/>
          <w:rFonts w:eastAsia="Times New Roman" w:cs="Times New Roman"/>
          <w:b/>
          <w:bCs/>
          <w:color w:val="1F1F1F"/>
        </w:rPr>
        <w:t>A bérlet érvényességének és adatainak megtekintése:</w:t>
      </w:r>
    </w:p>
    <w:p w14:paraId="05B9DBE9" w14:textId="77777777" w:rsidR="008C36C1" w:rsidRPr="003358BE" w:rsidRDefault="00000000">
      <w:pPr>
        <w:pStyle w:val="Listaszerbekezds"/>
        <w:numPr>
          <w:ilvl w:val="0"/>
          <w:numId w:val="16"/>
        </w:numPr>
        <w:spacing w:after="0"/>
        <w:rPr>
          <w:rFonts w:cs="Times New Roman"/>
        </w:rPr>
      </w:pPr>
      <w:r w:rsidRPr="003358BE">
        <w:rPr>
          <w:rStyle w:val="Bekezdsalapbettpusa"/>
          <w:rFonts w:eastAsia="Times New Roman" w:cs="Times New Roman"/>
          <w:color w:val="1F1F1F"/>
        </w:rPr>
        <w:t>A vendégek a bérletvásárláskor kapott felhasználónévvel és jelszóval jelentkezhetnek be az ügyfélkapura. A belépést követően a felhasználó azonnal látja a saját bérletének adatait: a bérlet típusát, a pontos lejárati dátumot, illetve alkalmi bérlet esetén a még felhasználható alkalmak számát, így előre tervezheti a következő bérletvásárlást.</w:t>
      </w:r>
      <w:r w:rsidRPr="003358BE">
        <w:rPr>
          <w:rFonts w:cs="Times New Roman"/>
        </w:rPr>
        <w:br/>
      </w:r>
    </w:p>
    <w:p w14:paraId="46362DDF" w14:textId="3777A358" w:rsidR="008C36C1" w:rsidRPr="003358BE" w:rsidRDefault="00000000" w:rsidP="00E34CD7">
      <w:pPr>
        <w:pStyle w:val="Listaszerbekezds"/>
        <w:numPr>
          <w:ilvl w:val="0"/>
          <w:numId w:val="17"/>
        </w:numPr>
        <w:ind w:left="714" w:hanging="357"/>
        <w:rPr>
          <w:rFonts w:cs="Times New Roman"/>
        </w:rPr>
      </w:pPr>
      <w:r w:rsidRPr="003358BE">
        <w:rPr>
          <w:rStyle w:val="Bekezdsalapbettpusa"/>
          <w:rFonts w:eastAsia="Times New Roman" w:cs="Times New Roman"/>
          <w:b/>
          <w:bCs/>
          <w:color w:val="1F1F1F"/>
        </w:rPr>
        <w:t>Látogatási előzmények és jelenléti adatok elérése:</w:t>
      </w:r>
    </w:p>
    <w:p w14:paraId="278A8EA4" w14:textId="77777777" w:rsidR="008C36C1" w:rsidRPr="003358BE" w:rsidRDefault="00000000">
      <w:pPr>
        <w:pStyle w:val="Listaszerbekezds"/>
        <w:numPr>
          <w:ilvl w:val="0"/>
          <w:numId w:val="17"/>
        </w:numPr>
        <w:spacing w:after="0"/>
        <w:rPr>
          <w:rFonts w:cs="Times New Roman"/>
        </w:rPr>
      </w:pPr>
      <w:r w:rsidRPr="003358BE">
        <w:rPr>
          <w:rStyle w:val="Bekezdsalapbettpusa"/>
          <w:rFonts w:eastAsia="Times New Roman" w:cs="Times New Roman"/>
          <w:color w:val="1F1F1F"/>
        </w:rPr>
        <w:t xml:space="preserve">A felhasználó visszamenőleg áttekintheti az </w:t>
      </w:r>
      <w:proofErr w:type="spellStart"/>
      <w:r w:rsidRPr="003358BE">
        <w:rPr>
          <w:rStyle w:val="Bekezdsalapbettpusa"/>
          <w:rFonts w:eastAsia="Times New Roman" w:cs="Times New Roman"/>
          <w:color w:val="1F1F1F"/>
        </w:rPr>
        <w:t>edzőtermi</w:t>
      </w:r>
      <w:proofErr w:type="spellEnd"/>
      <w:r w:rsidRPr="003358BE">
        <w:rPr>
          <w:rStyle w:val="Bekezdsalapbettpusa"/>
          <w:rFonts w:eastAsia="Times New Roman" w:cs="Times New Roman"/>
          <w:color w:val="1F1F1F"/>
        </w:rPr>
        <w:t xml:space="preserve"> látogatásait. A felület listázza a belépések és kilépések pontos dátumát és időpontját, valamint az edzéssel töltött idő hosszát. Ez nemcsak a bérlethasználat ellenőrzésére alkalmas, hanem személyes edzésnaplóként is segíti a rendszeres sportolási szokások követését.</w:t>
      </w:r>
      <w:r w:rsidRPr="003358BE">
        <w:rPr>
          <w:rFonts w:cs="Times New Roman"/>
        </w:rPr>
        <w:br/>
      </w:r>
    </w:p>
    <w:p w14:paraId="4E04773C" w14:textId="11850759" w:rsidR="008C36C1" w:rsidRPr="00E34CD7" w:rsidRDefault="00000000" w:rsidP="00E34CD7">
      <w:pPr>
        <w:pStyle w:val="Listaszerbekezds"/>
        <w:numPr>
          <w:ilvl w:val="0"/>
          <w:numId w:val="18"/>
        </w:numPr>
        <w:ind w:left="714" w:hanging="357"/>
        <w:rPr>
          <w:rFonts w:eastAsia="Times New Roman" w:cs="Times New Roman"/>
          <w:b/>
          <w:bCs/>
          <w:color w:val="1F1F1F"/>
        </w:rPr>
      </w:pPr>
      <w:r w:rsidRPr="003358BE">
        <w:rPr>
          <w:rFonts w:eastAsia="Times New Roman" w:cs="Times New Roman"/>
          <w:b/>
          <w:bCs/>
          <w:color w:val="1F1F1F"/>
        </w:rPr>
        <w:t>Kedvezmények igénylése:</w:t>
      </w:r>
    </w:p>
    <w:p w14:paraId="1C5F07B3" w14:textId="77777777" w:rsidR="008C36C1" w:rsidRPr="003358BE" w:rsidRDefault="00000000">
      <w:pPr>
        <w:pStyle w:val="Listaszerbekezds"/>
        <w:numPr>
          <w:ilvl w:val="0"/>
          <w:numId w:val="19"/>
        </w:numPr>
        <w:spacing w:after="0"/>
        <w:rPr>
          <w:rFonts w:cs="Times New Roman"/>
        </w:rPr>
      </w:pPr>
      <w:r w:rsidRPr="003358BE">
        <w:rPr>
          <w:rStyle w:val="Bekezdsalapbettpusa"/>
          <w:rFonts w:eastAsia="Times New Roman" w:cs="Times New Roman"/>
          <w:color w:val="1F1F1F"/>
        </w:rPr>
        <w:t>A bejelentkezett felhasználók a weboldalon keresztül jelezhetik igényüket a terem által kínált különböző kedvezményekre (például diák-, nyugdíjas- vagy hűségprogram keretében nyújtott akciókra). A jogosultságot igazoló adatok rögzítése után az igény megjelenik az adminisztrációs felületen, így a recepciós a következő bérlethosszabbításkor már a csökkentett árat érvényesítheti.</w:t>
      </w:r>
      <w:r w:rsidRPr="003358BE">
        <w:rPr>
          <w:rFonts w:cs="Times New Roman"/>
        </w:rPr>
        <w:br/>
      </w:r>
    </w:p>
    <w:p w14:paraId="04B71BC6" w14:textId="0593F72C" w:rsidR="008C36C1" w:rsidRPr="003358BE" w:rsidRDefault="00000000" w:rsidP="00E34CD7">
      <w:pPr>
        <w:pStyle w:val="Listaszerbekezds"/>
        <w:numPr>
          <w:ilvl w:val="0"/>
          <w:numId w:val="20"/>
        </w:numPr>
        <w:ind w:left="714" w:hanging="357"/>
        <w:rPr>
          <w:rFonts w:cs="Times New Roman"/>
        </w:rPr>
      </w:pPr>
      <w:r w:rsidRPr="003358BE">
        <w:rPr>
          <w:rStyle w:val="Bekezdsalapbettpusa"/>
          <w:rFonts w:eastAsia="Times New Roman" w:cs="Times New Roman"/>
          <w:b/>
          <w:bCs/>
          <w:color w:val="1F1F1F"/>
        </w:rPr>
        <w:t>Publikus információk és edzéstervek böngészése:</w:t>
      </w:r>
    </w:p>
    <w:p w14:paraId="7FB121D0" w14:textId="77777777" w:rsidR="008C36C1" w:rsidRPr="003358BE" w:rsidRDefault="00000000">
      <w:pPr>
        <w:pStyle w:val="Listaszerbekezds"/>
        <w:numPr>
          <w:ilvl w:val="0"/>
          <w:numId w:val="21"/>
        </w:numPr>
        <w:spacing w:after="0"/>
        <w:rPr>
          <w:rFonts w:eastAsia="Times New Roman" w:cs="Times New Roman"/>
          <w:color w:val="1F1F1F"/>
        </w:rPr>
      </w:pPr>
      <w:r w:rsidRPr="003358BE">
        <w:rPr>
          <w:rFonts w:eastAsia="Times New Roman" w:cs="Times New Roman"/>
          <w:color w:val="1F1F1F"/>
        </w:rPr>
        <w:t xml:space="preserve">A weboldal bejelentkezés nélkül is elérhető bárki számára, átfogó tájékoztatást nyújtva az edzőteremről. A látogatók megtekinthetik az aktuális </w:t>
      </w:r>
      <w:proofErr w:type="spellStart"/>
      <w:r w:rsidRPr="003358BE">
        <w:rPr>
          <w:rFonts w:eastAsia="Times New Roman" w:cs="Times New Roman"/>
          <w:color w:val="1F1F1F"/>
        </w:rPr>
        <w:t>nyitvatartást</w:t>
      </w:r>
      <w:proofErr w:type="spellEnd"/>
      <w:r w:rsidRPr="003358BE">
        <w:rPr>
          <w:rFonts w:eastAsia="Times New Roman" w:cs="Times New Roman"/>
          <w:color w:val="1F1F1F"/>
        </w:rPr>
        <w:t xml:space="preserve">, a terem címét, térképes elérhetőségét, a kapcsolatfelvételi adatokat és az érvényes </w:t>
      </w:r>
      <w:proofErr w:type="spellStart"/>
      <w:r w:rsidRPr="003358BE">
        <w:rPr>
          <w:rFonts w:eastAsia="Times New Roman" w:cs="Times New Roman"/>
          <w:color w:val="1F1F1F"/>
        </w:rPr>
        <w:t>árlistát</w:t>
      </w:r>
      <w:proofErr w:type="spellEnd"/>
      <w:r w:rsidRPr="003358BE">
        <w:rPr>
          <w:rFonts w:eastAsia="Times New Roman" w:cs="Times New Roman"/>
          <w:color w:val="1F1F1F"/>
        </w:rPr>
        <w:t>. Emellett a felületen elérhetők a terem edzői által összeállított mintaterv- és edzéstanácsok, amelyek segítik a kezdő vendégek eligazodását a gépek és gyakorlatok között.</w:t>
      </w:r>
    </w:p>
    <w:p w14:paraId="496B332E" w14:textId="77777777" w:rsidR="008C36C1" w:rsidRPr="004E453F" w:rsidRDefault="00000000" w:rsidP="001143F4">
      <w:pPr>
        <w:pStyle w:val="Cmsor1"/>
        <w:spacing w:after="160"/>
        <w:rPr>
          <w:rFonts w:eastAsia="Times New Roman"/>
          <w:sz w:val="28"/>
          <w:szCs w:val="28"/>
        </w:rPr>
      </w:pPr>
      <w:bookmarkStart w:id="8" w:name="_Toc413454669"/>
      <w:r w:rsidRPr="004E453F">
        <w:rPr>
          <w:rFonts w:eastAsia="Times New Roman"/>
          <w:sz w:val="28"/>
          <w:szCs w:val="28"/>
        </w:rPr>
        <w:t>7. Minőségi elvárások</w:t>
      </w:r>
      <w:bookmarkEnd w:id="8"/>
    </w:p>
    <w:p w14:paraId="3097470D" w14:textId="77777777" w:rsidR="008C36C1" w:rsidRPr="003358BE" w:rsidRDefault="00000000">
      <w:pPr>
        <w:pStyle w:val="Norml"/>
        <w:spacing w:line="276" w:lineRule="auto"/>
        <w:rPr>
          <w:rFonts w:cs="Times New Roman"/>
        </w:rPr>
      </w:pPr>
      <w:r w:rsidRPr="003358BE">
        <w:rPr>
          <w:rStyle w:val="Bekezdsalapbettpusa"/>
          <w:rFonts w:eastAsia="Aptos" w:cs="Times New Roman"/>
        </w:rPr>
        <w:t>A projekt megvalósítása során előfordulhatnak olyan technikai és szervezési akadályok, amelyek befolyásolhatják a határidőket vagy a funkciók teljes körű megvalósulását. Az alábbi kockázatok azonosítására és kezelésére teszünk javaslatot:</w:t>
      </w:r>
    </w:p>
    <w:p w14:paraId="368D814F" w14:textId="77777777" w:rsidR="008C36C1" w:rsidRPr="003358BE" w:rsidRDefault="00000000">
      <w:pPr>
        <w:pStyle w:val="Listaszerbekezds"/>
        <w:numPr>
          <w:ilvl w:val="0"/>
          <w:numId w:val="22"/>
        </w:numPr>
        <w:tabs>
          <w:tab w:val="left" w:pos="0"/>
          <w:tab w:val="left" w:pos="720"/>
        </w:tabs>
        <w:spacing w:line="276" w:lineRule="auto"/>
        <w:rPr>
          <w:rFonts w:eastAsia="Aptos" w:cs="Times New Roman"/>
          <w:b/>
          <w:bCs/>
        </w:rPr>
      </w:pPr>
      <w:r w:rsidRPr="003358BE">
        <w:rPr>
          <w:rFonts w:eastAsia="Aptos" w:cs="Times New Roman"/>
          <w:b/>
          <w:bCs/>
        </w:rPr>
        <w:t>Hardveres és Kommunikációs Hibák:</w:t>
      </w:r>
    </w:p>
    <w:p w14:paraId="6DA68764" w14:textId="77777777" w:rsidR="008C36C1" w:rsidRPr="003358BE" w:rsidRDefault="00000000">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QR-kód olvasó, a vonalkódnyomtató vagy a konditerem helyi számítógépének meghibásodása megakadályozhatja a beléptetést és a bérletnyomtatást.</w:t>
      </w:r>
    </w:p>
    <w:p w14:paraId="28A50369" w14:textId="77777777" w:rsidR="008C36C1" w:rsidRPr="003358BE" w:rsidRDefault="00000000">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Tesztelési fázisban szoftveres szimuláció alkalmazása a hardvereszközökre, valamint alternatív, manuális adminisztrációs beléptetési lehetőség biztosítása az üzemeltető számára.</w:t>
      </w:r>
    </w:p>
    <w:p w14:paraId="5D80A531" w14:textId="77777777" w:rsidR="008C36C1" w:rsidRPr="003358BE" w:rsidRDefault="00000000">
      <w:pPr>
        <w:pStyle w:val="Listaszerbekezds"/>
        <w:numPr>
          <w:ilvl w:val="0"/>
          <w:numId w:val="22"/>
        </w:numPr>
        <w:tabs>
          <w:tab w:val="left" w:pos="0"/>
          <w:tab w:val="left" w:pos="720"/>
        </w:tabs>
        <w:spacing w:line="276" w:lineRule="auto"/>
        <w:rPr>
          <w:rFonts w:eastAsia="Aptos" w:cs="Times New Roman"/>
          <w:b/>
          <w:bCs/>
        </w:rPr>
      </w:pPr>
      <w:r w:rsidRPr="003358BE">
        <w:rPr>
          <w:rFonts w:eastAsia="Aptos" w:cs="Times New Roman"/>
          <w:b/>
          <w:bCs/>
        </w:rPr>
        <w:t>Hálózati és Szerverproblémák:</w:t>
      </w:r>
    </w:p>
    <w:p w14:paraId="2B4E1EAC" w14:textId="77777777" w:rsidR="008C36C1" w:rsidRPr="003358BE" w:rsidRDefault="00000000">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nyilvános IP-cím, a </w:t>
      </w:r>
      <w:proofErr w:type="spellStart"/>
      <w:r w:rsidRPr="003358BE">
        <w:rPr>
          <w:rStyle w:val="Bekezdsalapbettpusa"/>
          <w:rFonts w:eastAsia="Aptos" w:cs="Times New Roman"/>
        </w:rPr>
        <w:t>domain</w:t>
      </w:r>
      <w:proofErr w:type="spellEnd"/>
      <w:r w:rsidRPr="003358BE">
        <w:rPr>
          <w:rStyle w:val="Bekezdsalapbettpusa"/>
          <w:rFonts w:eastAsia="Aptos" w:cs="Times New Roman"/>
        </w:rPr>
        <w:t xml:space="preserve"> beállítások vagy a webszerver (pl. Mustache, Thymeleaf) elérhetetlensége akadályozhatja a felhasználókat a webes felület elérésében.</w:t>
      </w:r>
    </w:p>
    <w:p w14:paraId="6EFB661A" w14:textId="77777777" w:rsidR="008C36C1" w:rsidRPr="003358BE" w:rsidRDefault="00000000">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Helyi tesztkörnyezet stabil kialakítása, valamint a hálózati konfiguráció alapos tesztelése a szállítás előtt.</w:t>
      </w:r>
    </w:p>
    <w:p w14:paraId="3D88E76F" w14:textId="77777777" w:rsidR="008C36C1" w:rsidRPr="003358BE" w:rsidRDefault="00000000">
      <w:pPr>
        <w:pStyle w:val="Listaszerbekezds"/>
        <w:numPr>
          <w:ilvl w:val="0"/>
          <w:numId w:val="22"/>
        </w:numPr>
        <w:tabs>
          <w:tab w:val="left" w:pos="0"/>
          <w:tab w:val="left" w:pos="720"/>
        </w:tabs>
        <w:spacing w:line="276" w:lineRule="auto"/>
        <w:rPr>
          <w:rFonts w:eastAsia="Aptos" w:cs="Times New Roman"/>
          <w:b/>
          <w:bCs/>
        </w:rPr>
      </w:pPr>
      <w:r w:rsidRPr="003358BE">
        <w:rPr>
          <w:rFonts w:eastAsia="Aptos" w:cs="Times New Roman"/>
          <w:b/>
          <w:bCs/>
        </w:rPr>
        <w:t>Időgazdálkodási és Terjedelmi Kockázatok:</w:t>
      </w:r>
    </w:p>
    <w:p w14:paraId="48236E0E" w14:textId="77777777" w:rsidR="008C36C1" w:rsidRPr="003358BE" w:rsidRDefault="00000000">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szemeszter végi határidő szűkössége, illetve az opcióként megjelölt bolti leltár funkció bonyolultsága elvonhatja a figyelmet a magrendszer stabil fejlesztésétől.</w:t>
      </w:r>
    </w:p>
    <w:p w14:paraId="1681E214" w14:textId="3FE657E0" w:rsidR="008C36C1" w:rsidRPr="004E453F" w:rsidRDefault="00000000" w:rsidP="004E453F">
      <w:pPr>
        <w:pStyle w:val="Listaszerbekezds"/>
        <w:numPr>
          <w:ilvl w:val="1"/>
          <w:numId w:val="22"/>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Priorizálás a fejlesztési tervben; a kötelező alapfunkciók (bérletkezelés, QR-kód alapú beléptetés, webes profil) határidőre történő szállítása, míg a leltár modul csak kapacitás függvényében kerül megvalósításra.</w:t>
      </w:r>
    </w:p>
    <w:p w14:paraId="0FCAD3F0" w14:textId="77777777" w:rsidR="008C36C1" w:rsidRPr="004E453F" w:rsidRDefault="00000000" w:rsidP="00F800BF">
      <w:pPr>
        <w:pStyle w:val="Cmsor1"/>
        <w:spacing w:after="160"/>
        <w:rPr>
          <w:rFonts w:eastAsia="Times New Roman"/>
          <w:sz w:val="28"/>
          <w:szCs w:val="28"/>
        </w:rPr>
      </w:pPr>
      <w:bookmarkStart w:id="9" w:name="_Toc1822367569"/>
      <w:r w:rsidRPr="004E453F">
        <w:rPr>
          <w:rFonts w:eastAsia="Times New Roman"/>
          <w:sz w:val="28"/>
          <w:szCs w:val="28"/>
        </w:rPr>
        <w:t>9. Kockázati lista</w:t>
      </w:r>
      <w:bookmarkEnd w:id="9"/>
    </w:p>
    <w:p w14:paraId="73315A47" w14:textId="77777777" w:rsidR="008C36C1" w:rsidRPr="003358BE" w:rsidRDefault="00000000">
      <w:pPr>
        <w:pStyle w:val="Norml"/>
        <w:spacing w:line="276" w:lineRule="auto"/>
        <w:rPr>
          <w:rFonts w:cs="Times New Roman"/>
        </w:rPr>
      </w:pPr>
      <w:r w:rsidRPr="003358BE">
        <w:rPr>
          <w:rStyle w:val="Bekezdsalapbettpusa"/>
          <w:rFonts w:eastAsia="Aptos" w:cs="Times New Roman"/>
        </w:rPr>
        <w:t>A projekt megvalósítása során előfordulhatnak olyan technikai és szervezési akadályok, amelyek befolyásolhatják a határidőket vagy a funkciók teljes körű megvalósulását. Az alábbi kockázatok azonosítására és kezelésére teszünk javaslatot:</w:t>
      </w:r>
    </w:p>
    <w:p w14:paraId="4761498F" w14:textId="77777777" w:rsidR="008C36C1" w:rsidRPr="003358BE" w:rsidRDefault="00000000">
      <w:pPr>
        <w:pStyle w:val="Listaszerbekezds"/>
        <w:numPr>
          <w:ilvl w:val="0"/>
          <w:numId w:val="23"/>
        </w:numPr>
        <w:tabs>
          <w:tab w:val="left" w:pos="0"/>
          <w:tab w:val="left" w:pos="720"/>
        </w:tabs>
        <w:spacing w:line="276" w:lineRule="auto"/>
        <w:rPr>
          <w:rFonts w:eastAsia="Aptos" w:cs="Times New Roman"/>
          <w:b/>
          <w:bCs/>
        </w:rPr>
      </w:pPr>
      <w:r w:rsidRPr="003358BE">
        <w:rPr>
          <w:rFonts w:eastAsia="Aptos" w:cs="Times New Roman"/>
          <w:b/>
          <w:bCs/>
        </w:rPr>
        <w:t>Hardveres és Kommunikációs Hibák:</w:t>
      </w:r>
    </w:p>
    <w:p w14:paraId="7A4FBED9" w14:textId="77777777" w:rsidR="008C36C1" w:rsidRPr="003358BE" w:rsidRDefault="00000000">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QR-kód olvasó, a vonalkódnyomtató vagy a konditerem helyi számítógépének meghibásodása megakadályozhatja a beléptetést és a bérletnyomtatást.</w:t>
      </w:r>
    </w:p>
    <w:p w14:paraId="60598B1C" w14:textId="77777777" w:rsidR="008C36C1" w:rsidRPr="003358BE" w:rsidRDefault="00000000">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Tesztelési fázisban szoftveres szimuláció alkalmazása a hardvereszközökre, valamint alternatív, manuális adminisztrációs beléptetési lehetőség biztosítása az üzemeltető számára.</w:t>
      </w:r>
    </w:p>
    <w:p w14:paraId="663A89CF" w14:textId="77777777" w:rsidR="008C36C1" w:rsidRPr="003358BE" w:rsidRDefault="00000000">
      <w:pPr>
        <w:pStyle w:val="Listaszerbekezds"/>
        <w:numPr>
          <w:ilvl w:val="0"/>
          <w:numId w:val="23"/>
        </w:numPr>
        <w:tabs>
          <w:tab w:val="left" w:pos="0"/>
          <w:tab w:val="left" w:pos="720"/>
        </w:tabs>
        <w:spacing w:line="276" w:lineRule="auto"/>
        <w:rPr>
          <w:rFonts w:eastAsia="Aptos" w:cs="Times New Roman"/>
          <w:b/>
          <w:bCs/>
        </w:rPr>
      </w:pPr>
      <w:r w:rsidRPr="003358BE">
        <w:rPr>
          <w:rFonts w:eastAsia="Aptos" w:cs="Times New Roman"/>
          <w:b/>
          <w:bCs/>
        </w:rPr>
        <w:t>Hálózati és Szerverproblémák:</w:t>
      </w:r>
    </w:p>
    <w:p w14:paraId="6EC5C5D4" w14:textId="77777777" w:rsidR="008C36C1" w:rsidRPr="003358BE" w:rsidRDefault="00000000">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nyilvános IP-cím, a </w:t>
      </w:r>
      <w:proofErr w:type="spellStart"/>
      <w:r w:rsidRPr="003358BE">
        <w:rPr>
          <w:rStyle w:val="Bekezdsalapbettpusa"/>
          <w:rFonts w:eastAsia="Aptos" w:cs="Times New Roman"/>
        </w:rPr>
        <w:t>domain</w:t>
      </w:r>
      <w:proofErr w:type="spellEnd"/>
      <w:r w:rsidRPr="003358BE">
        <w:rPr>
          <w:rStyle w:val="Bekezdsalapbettpusa"/>
          <w:rFonts w:eastAsia="Aptos" w:cs="Times New Roman"/>
        </w:rPr>
        <w:t xml:space="preserve"> beállítások vagy a webszerver (pl. Mustache, Thymeleaf) elérhetetlensége akadályozhatja a felhasználókat a webes felület elérésében.</w:t>
      </w:r>
    </w:p>
    <w:p w14:paraId="34434AFB" w14:textId="77777777" w:rsidR="008C36C1" w:rsidRPr="003358BE" w:rsidRDefault="00000000">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Helyi tesztkörnyezet stabil kialakítása, valamint a hálózati konfiguráció alapos tesztelése a szállítás előtt.</w:t>
      </w:r>
    </w:p>
    <w:p w14:paraId="14A0477E" w14:textId="77777777" w:rsidR="008C36C1" w:rsidRPr="003358BE" w:rsidRDefault="00000000">
      <w:pPr>
        <w:pStyle w:val="Listaszerbekezds"/>
        <w:numPr>
          <w:ilvl w:val="0"/>
          <w:numId w:val="23"/>
        </w:numPr>
        <w:tabs>
          <w:tab w:val="left" w:pos="0"/>
          <w:tab w:val="left" w:pos="720"/>
        </w:tabs>
        <w:spacing w:line="276" w:lineRule="auto"/>
        <w:rPr>
          <w:rFonts w:eastAsia="Aptos" w:cs="Times New Roman"/>
          <w:b/>
          <w:bCs/>
        </w:rPr>
      </w:pPr>
      <w:r w:rsidRPr="003358BE">
        <w:rPr>
          <w:rFonts w:eastAsia="Aptos" w:cs="Times New Roman"/>
          <w:b/>
          <w:bCs/>
        </w:rPr>
        <w:t>Időgazdálkodási és Terjedelmi Kockázatok:</w:t>
      </w:r>
    </w:p>
    <w:p w14:paraId="63E36B1D" w14:textId="77777777" w:rsidR="008C36C1" w:rsidRPr="003358BE" w:rsidRDefault="00000000">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Kockázat:</w:t>
      </w:r>
      <w:r w:rsidRPr="003358BE">
        <w:rPr>
          <w:rStyle w:val="Bekezdsalapbettpusa"/>
          <w:rFonts w:eastAsia="Aptos" w:cs="Times New Roman"/>
        </w:rPr>
        <w:t xml:space="preserve"> A szemeszter végi határidő szűkössége, illetve az opcióként megjelölt bolti leltár funkció bonyolultsága elvonhatja a figyelmet a magrendszer stabil fejlesztésétől.</w:t>
      </w:r>
    </w:p>
    <w:p w14:paraId="1FC98A41" w14:textId="02793EDC" w:rsidR="008C36C1" w:rsidRPr="004E453F" w:rsidRDefault="00000000" w:rsidP="004E453F">
      <w:pPr>
        <w:pStyle w:val="Listaszerbekezds"/>
        <w:numPr>
          <w:ilvl w:val="1"/>
          <w:numId w:val="23"/>
        </w:numPr>
        <w:tabs>
          <w:tab w:val="left" w:pos="-720"/>
          <w:tab w:val="left" w:pos="720"/>
        </w:tabs>
        <w:spacing w:line="276" w:lineRule="auto"/>
        <w:rPr>
          <w:rFonts w:cs="Times New Roman"/>
        </w:rPr>
      </w:pPr>
      <w:r w:rsidRPr="003358BE">
        <w:rPr>
          <w:rStyle w:val="Bekezdsalapbettpusa"/>
          <w:rFonts w:eastAsia="Aptos" w:cs="Times New Roman"/>
          <w:i/>
          <w:iCs/>
        </w:rPr>
        <w:t>Megoldás:</w:t>
      </w:r>
      <w:r w:rsidRPr="003358BE">
        <w:rPr>
          <w:rStyle w:val="Bekezdsalapbettpusa"/>
          <w:rFonts w:eastAsia="Aptos" w:cs="Times New Roman"/>
        </w:rPr>
        <w:t xml:space="preserve"> Priorizálás a fejlesztési tervben; a kötelező alapfunkciók (bérletkezelés, QR-kód alapú beléptetés, webes profil) határidőre történő szállítása, míg a leltár modul csak kapacitás függvényében kerül megvalósításra.</w:t>
      </w:r>
    </w:p>
    <w:p w14:paraId="11C99F75" w14:textId="77777777" w:rsidR="008C36C1" w:rsidRPr="004E453F" w:rsidRDefault="00000000">
      <w:pPr>
        <w:pStyle w:val="Cmsor1"/>
        <w:rPr>
          <w:sz w:val="28"/>
          <w:szCs w:val="28"/>
        </w:rPr>
      </w:pPr>
      <w:bookmarkStart w:id="10" w:name="_Toc2043778333"/>
      <w:r w:rsidRPr="004E453F">
        <w:rPr>
          <w:rStyle w:val="Bekezdsalapbettpusa"/>
          <w:rFonts w:eastAsia="Times New Roman"/>
          <w:sz w:val="28"/>
          <w:szCs w:val="28"/>
        </w:rPr>
        <w:t>10. Szótár</w:t>
      </w:r>
      <w:bookmarkEnd w:id="10"/>
    </w:p>
    <w:p w14:paraId="7EF6F5AF"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Ügyfél:</w:t>
      </w:r>
      <w:r w:rsidRPr="003358BE">
        <w:rPr>
          <w:rStyle w:val="Bekezdsalapbettpusa"/>
          <w:rFonts w:eastAsia="Times New Roman" w:cs="Times New Roman"/>
        </w:rPr>
        <w:t xml:space="preserve"> Az ügyfél az a személy, aki igénybe veszi az edzőterem szolgáltatásait, és ennek érdekében különböző típusú bérleteket vásárolhat. Az ügyfél jogosult az adott bérlet által biztosított szolgáltatások használatára, valamint segítséget kérhet a terem dolgozóitól.</w:t>
      </w:r>
    </w:p>
    <w:p w14:paraId="633C44E4"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Bérlet:</w:t>
      </w:r>
      <w:r w:rsidRPr="003358BE">
        <w:rPr>
          <w:rStyle w:val="Bekezdsalapbettpusa"/>
          <w:rFonts w:eastAsia="Times New Roman" w:cs="Times New Roman"/>
        </w:rPr>
        <w:t xml:space="preserve"> A bérlet egy olyan dokumentum vagy elektronikus nyilvántartásban tárolt jogosultság, amely meghatározott időtartamra feljogosítja az ügyfelet az edzőterem használatára. A bérlet tartalmazhatja annak érvényességi idejét, típusát és az igénybe vehető szolgáltatásokat.</w:t>
      </w:r>
    </w:p>
    <w:p w14:paraId="1A2BC4A9"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Edzőterem:</w:t>
      </w:r>
      <w:r w:rsidRPr="003358BE">
        <w:rPr>
          <w:rStyle w:val="Bekezdsalapbettpusa"/>
          <w:rFonts w:eastAsia="Times New Roman" w:cs="Times New Roman"/>
        </w:rPr>
        <w:t xml:space="preserve"> Az edzőterem egy olyan épület vagy helyiség, amely különféle edzőeszközöket, gépeket és egyéb sportoláshoz szükséges felszereléseket tartalmaz. A létesítményhez általában recepció, öltöző, mosdó és egyéb, az ügyfelek kényelmét szolgáló helyiségek is tartozhatnak.</w:t>
      </w:r>
    </w:p>
    <w:p w14:paraId="1C24351A"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Kasszás:</w:t>
      </w:r>
      <w:r w:rsidRPr="003358BE">
        <w:rPr>
          <w:rStyle w:val="Bekezdsalapbettpusa"/>
          <w:rFonts w:eastAsia="Times New Roman" w:cs="Times New Roman"/>
        </w:rPr>
        <w:t xml:space="preserve"> A kasszás az edzőterem azon alkalmazottja, aki az ügyfelek vásárlásainak lebonyolításáért felelős. Feladatai közé tartozhat a bérletek értékesítése, a fizetések kezelése, valamint a vásárlásokhoz kapcsolódó bizonylatok kiállítása és az elszámolások elvégzése.</w:t>
      </w:r>
    </w:p>
    <w:p w14:paraId="3415F8A5"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Hűségprogram:</w:t>
      </w:r>
      <w:r w:rsidRPr="003358BE">
        <w:rPr>
          <w:rStyle w:val="Bekezdsalapbettpusa"/>
          <w:rFonts w:eastAsia="Times New Roman" w:cs="Times New Roman"/>
        </w:rPr>
        <w:t xml:space="preserve"> A hűségprogram egy olyan kedvezményrendszer, amely a rendszeresen visszatérő ügyfeleket jutalmazza. A program keretében az ügyfelek különböző előnyöket kaphatnak, például kedvezményes bérletvásárlási lehetőséget, pontgyűjtést vagy egyéb, az edzőterem által meghatározott szolgáltatásokat.</w:t>
      </w:r>
    </w:p>
    <w:p w14:paraId="49F08F62"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Bérletregisztráció:</w:t>
      </w:r>
      <w:r w:rsidRPr="003358BE">
        <w:rPr>
          <w:rStyle w:val="Bekezdsalapbettpusa"/>
          <w:rFonts w:eastAsia="Times New Roman" w:cs="Times New Roman"/>
        </w:rPr>
        <w:t xml:space="preserve"> A bérletregisztráció az ügyfél bérletéhez kapcsolódó adatok rögzítésének folyamata. Ennek során a rendszer eltárolhatja az ügyfél azonosításához szükséges adatokat, a bérlet típusát, a vásárlás időpontját és az érvényességi időt, hogy a jogosultság később ellenőrizhető legyen.</w:t>
      </w:r>
    </w:p>
    <w:p w14:paraId="2CB97A58"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Recepció:</w:t>
      </w:r>
      <w:r w:rsidRPr="003358BE">
        <w:rPr>
          <w:rStyle w:val="Bekezdsalapbettpusa"/>
          <w:rFonts w:eastAsia="Times New Roman" w:cs="Times New Roman"/>
        </w:rPr>
        <w:t xml:space="preserve"> A recepció az edzőterem azon részlege, amely az ügyfelek tájékoztatásával, támogatásával és az adminisztratív ügyintézéssel foglalkozik. Itt történhet például a bérletek ellenőrzése, az új ügyfelek regisztrációja és a felmerülő kérdések megválaszolása. A recepció a kasszával közös helyiségben vagy annak részeként is működhet.</w:t>
      </w:r>
    </w:p>
    <w:p w14:paraId="62975058"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Webfelület:</w:t>
      </w:r>
      <w:r w:rsidRPr="003358BE">
        <w:rPr>
          <w:rStyle w:val="Bekezdsalapbettpusa"/>
          <w:rFonts w:eastAsia="Times New Roman" w:cs="Times New Roman"/>
        </w:rPr>
        <w:t xml:space="preserve"> A webfelület egy webböngészőben megjeleníthető grafikus felület, amelyen keresztül a felhasználók megtekinthetik az információkat és használhatják az elérhető funkciókat. Egy edzőterem webfelületén például megjelenhetnek a bérletárak, a nyitvatartási idők, a szolgáltatások leírásai és az ügyintézéshez szükséges lehetőségek.</w:t>
      </w:r>
    </w:p>
    <w:p w14:paraId="61F219A8"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Weboldal:</w:t>
      </w:r>
      <w:r w:rsidRPr="003358BE">
        <w:rPr>
          <w:rStyle w:val="Bekezdsalapbettpusa"/>
          <w:rFonts w:eastAsia="Times New Roman" w:cs="Times New Roman"/>
        </w:rPr>
        <w:t xml:space="preserve"> A weboldal az interneten keresztül elérhető, böngészőben megjeleníthető tartalom vagy felület. Egy weboldal szövegeket, képeket, hivatkozásokat és interaktív elemeket is tartalmazhat. Az edzőterem weboldala tájékoztatást nyújthat a szolgáltatásokról, és lehetőséget biztosíthat bizonyos műveletek online elvégzésére is.</w:t>
      </w:r>
    </w:p>
    <w:p w14:paraId="1FCF2C22"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PDF-dokumentum:</w:t>
      </w:r>
      <w:r w:rsidRPr="003358BE">
        <w:rPr>
          <w:rStyle w:val="Bekezdsalapbettpusa"/>
          <w:rFonts w:eastAsia="Times New Roman" w:cs="Times New Roman"/>
        </w:rPr>
        <w:t xml:space="preserve"> A PDF egy olyan dokumentumformátum, amelynek célja a dokumentum tartalmának és elrendezésének megőrzése különböző eszközökön történő megjelenítéskor. A PDF-fájlok általában könnyen megnyithatók, megoszthatók és kinyomtathatók. Az edzőterem például ebben a formátumban biztosíthatja a bérletek, számlák vagy tájékoztatók elektronikus változatát.</w:t>
      </w:r>
    </w:p>
    <w:p w14:paraId="69DCCF9E"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QR-kód:</w:t>
      </w:r>
      <w:r w:rsidRPr="003358BE">
        <w:rPr>
          <w:rStyle w:val="Bekezdsalapbettpusa"/>
          <w:rFonts w:eastAsia="Times New Roman" w:cs="Times New Roman"/>
        </w:rPr>
        <w:t xml:space="preserve"> A QR-kód egy kétdimenziós, géppel olvasható kód, amely különböző típusú adatokat, például szöveget, azonosítót vagy webcímet tartalmazhat. A kódot megfelelő kamerával vagy szkennerrel lehet beolvasni. Az edzőteremben a QR-kód használható például az ügyfél bérletének gyors azonosítására vagy egy weboldal egyszerű megnyitására.</w:t>
      </w:r>
    </w:p>
    <w:p w14:paraId="5715D43D"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Szerver:</w:t>
      </w:r>
      <w:r w:rsidRPr="003358BE">
        <w:rPr>
          <w:rStyle w:val="Bekezdsalapbettpusa"/>
          <w:rFonts w:eastAsia="Times New Roman" w:cs="Times New Roman"/>
        </w:rPr>
        <w:t xml:space="preserve"> A szerver olyan számítógép vagy számítógépes rendszer, amely más eszközök vagy programok számára szolgáltatásokat biztosít. Egy weboldal működése során a szerver tárolhatja az oldal tartalmát, feldolgozhatja a felhasználók kéréseit, és visszaküldheti a böngésző számára szükséges adatokat. A szerver működése alapvető fontosságú az online szolgáltatások elérhetőségéhez.</w:t>
      </w:r>
    </w:p>
    <w:p w14:paraId="7B7BFAF4"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Webcím:</w:t>
      </w:r>
      <w:r w:rsidRPr="003358BE">
        <w:rPr>
          <w:rStyle w:val="Bekezdsalapbettpusa"/>
          <w:rFonts w:eastAsia="Times New Roman" w:cs="Times New Roman"/>
        </w:rPr>
        <w:t xml:space="preserve"> A webcím egy olyan szöveges cím, amely egy interneten elérhető weboldal vagy más erőforrás helyét azonosítja. A felhasználó ezt a címet általában a böngésző címsorába írja be, vagy egy hivatkozásra kattintva jut el a kívánt oldalra. A webcím például tartalmazhatja a protokollt, a tartománynevet és az elérni kívánt oldal útvonalát.</w:t>
      </w:r>
    </w:p>
    <w:p w14:paraId="5E5757D4"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Webmester:</w:t>
      </w:r>
      <w:r w:rsidRPr="003358BE">
        <w:rPr>
          <w:rStyle w:val="Bekezdsalapbettpusa"/>
          <w:rFonts w:eastAsia="Times New Roman" w:cs="Times New Roman"/>
        </w:rPr>
        <w:t xml:space="preserve"> A webmester olyan szakember, aki egy weboldal működésének felügyeletével, karbantartásával és technikai üzemeltetésével foglalkozik. Feladata lehet a weboldal elérhetőségének ellenőrzése, a hibák felderítése, a frissítések elvégzése és a megfelelő működés biztosítása. Szükség esetén más informatikai szakemberekkel is együttműködhet.</w:t>
      </w:r>
    </w:p>
    <w:p w14:paraId="57D13D26"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Külső szerver szolgáltató:</w:t>
      </w:r>
      <w:r w:rsidRPr="003358BE">
        <w:rPr>
          <w:rStyle w:val="Bekezdsalapbettpusa"/>
          <w:rFonts w:eastAsia="Times New Roman" w:cs="Times New Roman"/>
        </w:rPr>
        <w:t xml:space="preserve"> A külső szerver szolgáltató olyan vállalkozás vagy szervezet, amely mások számára szervereket és kapcsolódó informatikai erőforrásokat biztosít. A felhasználónak nem szükséges saját fizikai szervert vásárolnia és üzemeltetnie, hanem a szolgáltatótól bérelhet megfelelő kapacitású rendszert. Ez lehetővé teszi, hogy a weboldal működtetéséhez szükséges infrastruktúrát külső fél biztosítsa.</w:t>
      </w:r>
    </w:p>
    <w:p w14:paraId="1123D28B"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Hálózati probléma:</w:t>
      </w:r>
      <w:r w:rsidRPr="003358BE">
        <w:rPr>
          <w:rStyle w:val="Bekezdsalapbettpusa"/>
          <w:rFonts w:eastAsia="Times New Roman" w:cs="Times New Roman"/>
        </w:rPr>
        <w:t xml:space="preserve"> A hálózati probléma az informatikai eszközök közötti kommunikációt akadályozó vagy lassító hiba. Ilyen probléma lehet például az internetkapcsolat megszakadása, a hálózat túlterheltsége vagy egy hálózati eszköz meghibásodása. A következmények között szerepelhet a weboldal lassú betöltődése, a szerver elérhetetlensége vagy az adatok továbbításának sikertelensége.</w:t>
      </w:r>
    </w:p>
    <w:p w14:paraId="2650DC04"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Válaszidő:</w:t>
      </w:r>
      <w:r w:rsidRPr="003358BE">
        <w:rPr>
          <w:rStyle w:val="Bekezdsalapbettpusa"/>
          <w:rFonts w:eastAsia="Times New Roman" w:cs="Times New Roman"/>
        </w:rPr>
        <w:t xml:space="preserve"> A válaszidő azt az időtartamot jelenti, amely a szervernek küldött kérés elküldése és a szerver válaszának megérkezése között eltelik. A válaszidőt több tényező is befolyásolhatja, például a hálózat sebessége, a szerver terheltsége és a végrehajtott művelet összetettsége. A rövidebb válaszidő általában gyorsabb és kényelmesebb </w:t>
      </w:r>
    </w:p>
    <w:p w14:paraId="07153DCE"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Adatbevitel:</w:t>
      </w:r>
      <w:r w:rsidRPr="003358BE">
        <w:rPr>
          <w:rStyle w:val="Bekezdsalapbettpusa"/>
          <w:rFonts w:eastAsia="Times New Roman" w:cs="Times New Roman"/>
        </w:rPr>
        <w:t xml:space="preserve"> Az adatbevitel az a folyamat, amelynek során információ kerül egy számítógépes rendszerbe. Az adatok megadása történhet billentyűzet, egér, érintőképernyő, szkenner vagy más beviteli eszköz segítségével. Egy </w:t>
      </w:r>
      <w:proofErr w:type="spellStart"/>
      <w:r w:rsidRPr="003358BE">
        <w:rPr>
          <w:rStyle w:val="Bekezdsalapbettpusa"/>
          <w:rFonts w:eastAsia="Times New Roman" w:cs="Times New Roman"/>
        </w:rPr>
        <w:t>edzőtermi</w:t>
      </w:r>
      <w:proofErr w:type="spellEnd"/>
      <w:r w:rsidRPr="003358BE">
        <w:rPr>
          <w:rStyle w:val="Bekezdsalapbettpusa"/>
          <w:rFonts w:eastAsia="Times New Roman" w:cs="Times New Roman"/>
        </w:rPr>
        <w:t xml:space="preserve"> alkalmazásban adatbevitelnek számít például az ügyfél adatainak rögzítése, a bérlet típusának kiválasztása vagy egy termék árának megadása.</w:t>
      </w:r>
    </w:p>
    <w:p w14:paraId="54F0ABBA"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w:t>
      </w:r>
      <w:proofErr w:type="spellStart"/>
      <w:r w:rsidRPr="003358BE">
        <w:rPr>
          <w:rStyle w:val="Bekezdsalapbettpusa"/>
          <w:rFonts w:eastAsia="Times New Roman" w:cs="Times New Roman"/>
          <w:b/>
          <w:bCs/>
        </w:rPr>
        <w:t>ms</w:t>
      </w:r>
      <w:proofErr w:type="spellEnd"/>
      <w:r w:rsidRPr="003358BE">
        <w:rPr>
          <w:rStyle w:val="Bekezdsalapbettpusa"/>
          <w:rFonts w:eastAsia="Times New Roman" w:cs="Times New Roman"/>
          <w:b/>
          <w:bCs/>
        </w:rPr>
        <w:t>”:</w:t>
      </w:r>
      <w:r w:rsidRPr="003358BE">
        <w:rPr>
          <w:rStyle w:val="Bekezdsalapbettpusa"/>
          <w:rFonts w:eastAsia="Times New Roman" w:cs="Times New Roman"/>
        </w:rPr>
        <w:t xml:space="preserve"> Az „</w:t>
      </w:r>
      <w:proofErr w:type="spellStart"/>
      <w:r w:rsidRPr="003358BE">
        <w:rPr>
          <w:rStyle w:val="Bekezdsalapbettpusa"/>
          <w:rFonts w:eastAsia="Times New Roman" w:cs="Times New Roman"/>
        </w:rPr>
        <w:t>ms</w:t>
      </w:r>
      <w:proofErr w:type="spellEnd"/>
      <w:r w:rsidRPr="003358BE">
        <w:rPr>
          <w:rStyle w:val="Bekezdsalapbettpusa"/>
          <w:rFonts w:eastAsia="Times New Roman" w:cs="Times New Roman"/>
        </w:rPr>
        <w:t>” a milliszekundum rövidítése, amely az idő mérésére szolgáló mértékegység. Egy milliszekundum a másodperc ezredrésze, vagyis 0,001 másodperc. Ezt a mértékegységet gyakran használják informatikai rendszerekben a válaszidő, a programok futási ideje és a hálózati műveletek időtartamának meghatározására.</w:t>
      </w:r>
    </w:p>
    <w:p w14:paraId="2FF8D8A3"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Nyilvántartás:</w:t>
      </w:r>
      <w:r w:rsidRPr="003358BE">
        <w:rPr>
          <w:rStyle w:val="Bekezdsalapbettpusa"/>
          <w:rFonts w:eastAsia="Times New Roman" w:cs="Times New Roman"/>
        </w:rPr>
        <w:t xml:space="preserve"> A nyilvántartás olyan rendszer vagy adathalmaz, amely meghatározott információk rögzítésére, tárolására és későbbi visszakeresésére szolgál. A nyilvántartás lehet papíralapú vagy elektronikus, és tartalmazhat például </w:t>
      </w:r>
      <w:proofErr w:type="spellStart"/>
      <w:r w:rsidRPr="003358BE">
        <w:rPr>
          <w:rStyle w:val="Bekezdsalapbettpusa"/>
          <w:rFonts w:eastAsia="Times New Roman" w:cs="Times New Roman"/>
        </w:rPr>
        <w:t>ügyféladatokat</w:t>
      </w:r>
      <w:proofErr w:type="spellEnd"/>
      <w:r w:rsidRPr="003358BE">
        <w:rPr>
          <w:rStyle w:val="Bekezdsalapbettpusa"/>
          <w:rFonts w:eastAsia="Times New Roman" w:cs="Times New Roman"/>
        </w:rPr>
        <w:t>, bérletinformációkat, termékeket vagy vásárlási előzményeket. A megfelelően vezetett nyilvántartás megkönnyíti az adatok kezelését és ellenőrzését.</w:t>
      </w:r>
    </w:p>
    <w:p w14:paraId="789BA56D"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Tárhelykapacitás:</w:t>
      </w:r>
      <w:r w:rsidRPr="003358BE">
        <w:rPr>
          <w:rStyle w:val="Bekezdsalapbettpusa"/>
          <w:rFonts w:eastAsia="Times New Roman" w:cs="Times New Roman"/>
        </w:rPr>
        <w:t xml:space="preserve"> A tárhelykapacitás azt mutatja meg, hogy egy számítógépes eszköz vagy adattároló legfeljebb mekkora mennyiségű adat tárolására képes. A kapacitást általában bájtban, kilobájtban, megabájtban, gigabájtban vagy </w:t>
      </w:r>
      <w:proofErr w:type="spellStart"/>
      <w:r w:rsidRPr="003358BE">
        <w:rPr>
          <w:rStyle w:val="Bekezdsalapbettpusa"/>
          <w:rFonts w:eastAsia="Times New Roman" w:cs="Times New Roman"/>
        </w:rPr>
        <w:t>terabájtban</w:t>
      </w:r>
      <w:proofErr w:type="spellEnd"/>
      <w:r w:rsidRPr="003358BE">
        <w:rPr>
          <w:rStyle w:val="Bekezdsalapbettpusa"/>
          <w:rFonts w:eastAsia="Times New Roman" w:cs="Times New Roman"/>
        </w:rPr>
        <w:t xml:space="preserve"> adják meg. A weboldalak üzemeltetése során a tárhelykapacitás meghatározza, hogy mennyi adat, például kép, dokumentum, programfájl és egyéb tartalom tárolható az adott rendszeren.</w:t>
      </w:r>
    </w:p>
    <w:p w14:paraId="062639FE"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Futtatókörnyezet:</w:t>
      </w:r>
      <w:r w:rsidRPr="003358BE">
        <w:rPr>
          <w:rStyle w:val="Bekezdsalapbettpusa"/>
          <w:rFonts w:eastAsia="Times New Roman" w:cs="Times New Roman"/>
        </w:rPr>
        <w:t xml:space="preserve"> A futtatókörnyezet olyan szoftveres környezet, amely biztosítja a program végrehajtásához szükséges feltételeket. Tartalmazhat különböző könyvtárakat, rendszerkomponenseket és egyéb szolgáltatásokat, amelyekre az alkalmazás működéséhez szükség van. A futtatókörnyezet lehetővé teszi, hogy egy program az adott rendszer által biztosított feltételek mellett megfelelően működjön.</w:t>
      </w:r>
    </w:p>
    <w:p w14:paraId="038B6E43" w14:textId="77777777" w:rsidR="008C36C1" w:rsidRPr="003358BE" w:rsidRDefault="00000000">
      <w:pPr>
        <w:pStyle w:val="Listaszerbekezds"/>
        <w:numPr>
          <w:ilvl w:val="0"/>
          <w:numId w:val="24"/>
        </w:numPr>
        <w:spacing w:before="240" w:after="240"/>
        <w:rPr>
          <w:rFonts w:cs="Times New Roman"/>
        </w:rPr>
      </w:pPr>
      <w:r w:rsidRPr="003358BE">
        <w:rPr>
          <w:rStyle w:val="Bekezdsalapbettpusa"/>
          <w:rFonts w:eastAsia="Times New Roman" w:cs="Times New Roman"/>
          <w:b/>
          <w:bCs/>
        </w:rPr>
        <w:t>Futtatás:</w:t>
      </w:r>
      <w:r w:rsidRPr="003358BE">
        <w:rPr>
          <w:rStyle w:val="Bekezdsalapbettpusa"/>
          <w:rFonts w:eastAsia="Times New Roman" w:cs="Times New Roman"/>
        </w:rPr>
        <w:t xml:space="preserve"> A futtatás egy program vagy utasítássorozat végrehajtásának folyamata. Ennek során a számítógép feldolgozza a program utasításait, elvégzi a meghatározott műveleteket, és szükség esetén eredményeket állít elő. Egy webes alkalmazás esetében a futtatás történhet a felhasználó böngészőjében vagy a szerveren, attól függően, hogy az alkalmazás melyik része végzi az adott feladatot.</w:t>
      </w:r>
    </w:p>
    <w:p w14:paraId="1711C188" w14:textId="77777777" w:rsidR="008C36C1" w:rsidRPr="003358BE" w:rsidRDefault="008C36C1">
      <w:pPr>
        <w:pStyle w:val="Norml"/>
        <w:rPr>
          <w:rFonts w:cs="Times New Roman"/>
        </w:rPr>
      </w:pPr>
    </w:p>
    <w:sectPr w:rsidR="008C36C1" w:rsidRPr="003358BE">
      <w:type w:val="continuous"/>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3CA1F" w14:textId="77777777" w:rsidR="00AE5871" w:rsidRDefault="00AE5871">
      <w:pPr>
        <w:spacing w:after="0" w:line="240" w:lineRule="auto"/>
      </w:pPr>
      <w:r>
        <w:separator/>
      </w:r>
    </w:p>
  </w:endnote>
  <w:endnote w:type="continuationSeparator" w:id="0">
    <w:p w14:paraId="2C1EC402" w14:textId="77777777" w:rsidR="00AE5871" w:rsidRDefault="00AE5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E780" w14:textId="77777777" w:rsidR="00AE5871" w:rsidRDefault="00AE5871">
      <w:pPr>
        <w:spacing w:after="0" w:line="240" w:lineRule="auto"/>
      </w:pPr>
      <w:r>
        <w:rPr>
          <w:color w:val="000000"/>
        </w:rPr>
        <w:separator/>
      </w:r>
    </w:p>
  </w:footnote>
  <w:footnote w:type="continuationSeparator" w:id="0">
    <w:p w14:paraId="57B03D2D" w14:textId="77777777" w:rsidR="00AE5871" w:rsidRDefault="00AE5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2A8"/>
    <w:multiLevelType w:val="multilevel"/>
    <w:tmpl w:val="350C68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748034F"/>
    <w:multiLevelType w:val="multilevel"/>
    <w:tmpl w:val="54F48C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FBF330A"/>
    <w:multiLevelType w:val="multilevel"/>
    <w:tmpl w:val="913C30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130C662A"/>
    <w:multiLevelType w:val="multilevel"/>
    <w:tmpl w:val="4C4C6C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14C57729"/>
    <w:multiLevelType w:val="multilevel"/>
    <w:tmpl w:val="8144B1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1AB962E0"/>
    <w:multiLevelType w:val="multilevel"/>
    <w:tmpl w:val="E25EDC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F643E94"/>
    <w:multiLevelType w:val="multilevel"/>
    <w:tmpl w:val="FCA4DA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349156BE"/>
    <w:multiLevelType w:val="multilevel"/>
    <w:tmpl w:val="1C4026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36162548"/>
    <w:multiLevelType w:val="multilevel"/>
    <w:tmpl w:val="0C7C2B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3BD11366"/>
    <w:multiLevelType w:val="multilevel"/>
    <w:tmpl w:val="A5E6F2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3D117AA7"/>
    <w:multiLevelType w:val="multilevel"/>
    <w:tmpl w:val="6AA80B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E0921C4"/>
    <w:multiLevelType w:val="multilevel"/>
    <w:tmpl w:val="25F0B2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3ED95700"/>
    <w:multiLevelType w:val="multilevel"/>
    <w:tmpl w:val="C5C82D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3F904AF4"/>
    <w:multiLevelType w:val="multilevel"/>
    <w:tmpl w:val="88DC01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420902CA"/>
    <w:multiLevelType w:val="multilevel"/>
    <w:tmpl w:val="6BF8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4AD17A7D"/>
    <w:multiLevelType w:val="multilevel"/>
    <w:tmpl w:val="E146DA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4E920080"/>
    <w:multiLevelType w:val="multilevel"/>
    <w:tmpl w:val="CA1C2F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536511FE"/>
    <w:multiLevelType w:val="multilevel"/>
    <w:tmpl w:val="FA30B8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542673FD"/>
    <w:multiLevelType w:val="multilevel"/>
    <w:tmpl w:val="1DD4D0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5896454A"/>
    <w:multiLevelType w:val="multilevel"/>
    <w:tmpl w:val="DA0204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68B24B88"/>
    <w:multiLevelType w:val="multilevel"/>
    <w:tmpl w:val="E214CE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70141115"/>
    <w:multiLevelType w:val="multilevel"/>
    <w:tmpl w:val="273C74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5CB38D3"/>
    <w:multiLevelType w:val="multilevel"/>
    <w:tmpl w:val="599044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76305255"/>
    <w:multiLevelType w:val="multilevel"/>
    <w:tmpl w:val="83F268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047288128">
    <w:abstractNumId w:val="2"/>
  </w:num>
  <w:num w:numId="2" w16cid:durableId="52048450">
    <w:abstractNumId w:val="20"/>
  </w:num>
  <w:num w:numId="3" w16cid:durableId="1069889515">
    <w:abstractNumId w:val="22"/>
  </w:num>
  <w:num w:numId="4" w16cid:durableId="2004505168">
    <w:abstractNumId w:val="18"/>
  </w:num>
  <w:num w:numId="5" w16cid:durableId="1645350980">
    <w:abstractNumId w:val="10"/>
  </w:num>
  <w:num w:numId="6" w16cid:durableId="1030642366">
    <w:abstractNumId w:val="4"/>
  </w:num>
  <w:num w:numId="7" w16cid:durableId="417287189">
    <w:abstractNumId w:val="7"/>
  </w:num>
  <w:num w:numId="8" w16cid:durableId="410585679">
    <w:abstractNumId w:val="0"/>
  </w:num>
  <w:num w:numId="9" w16cid:durableId="669530954">
    <w:abstractNumId w:val="12"/>
  </w:num>
  <w:num w:numId="10" w16cid:durableId="1595087184">
    <w:abstractNumId w:val="8"/>
  </w:num>
  <w:num w:numId="11" w16cid:durableId="203180082">
    <w:abstractNumId w:val="5"/>
  </w:num>
  <w:num w:numId="12" w16cid:durableId="398287991">
    <w:abstractNumId w:val="6"/>
  </w:num>
  <w:num w:numId="13" w16cid:durableId="1963339143">
    <w:abstractNumId w:val="14"/>
  </w:num>
  <w:num w:numId="14" w16cid:durableId="216747596">
    <w:abstractNumId w:val="15"/>
  </w:num>
  <w:num w:numId="15" w16cid:durableId="869562112">
    <w:abstractNumId w:val="11"/>
  </w:num>
  <w:num w:numId="16" w16cid:durableId="1071344197">
    <w:abstractNumId w:val="13"/>
  </w:num>
  <w:num w:numId="17" w16cid:durableId="1957172806">
    <w:abstractNumId w:val="3"/>
  </w:num>
  <w:num w:numId="18" w16cid:durableId="283389800">
    <w:abstractNumId w:val="1"/>
  </w:num>
  <w:num w:numId="19" w16cid:durableId="1891764649">
    <w:abstractNumId w:val="19"/>
  </w:num>
  <w:num w:numId="20" w16cid:durableId="135298070">
    <w:abstractNumId w:val="9"/>
  </w:num>
  <w:num w:numId="21" w16cid:durableId="1834833489">
    <w:abstractNumId w:val="17"/>
  </w:num>
  <w:num w:numId="22" w16cid:durableId="1861628233">
    <w:abstractNumId w:val="16"/>
  </w:num>
  <w:num w:numId="23" w16cid:durableId="1184904087">
    <w:abstractNumId w:val="23"/>
  </w:num>
  <w:num w:numId="24" w16cid:durableId="15741209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C36C1"/>
    <w:rsid w:val="001143F4"/>
    <w:rsid w:val="001B0F32"/>
    <w:rsid w:val="003358BE"/>
    <w:rsid w:val="004E453F"/>
    <w:rsid w:val="005509BE"/>
    <w:rsid w:val="008C36C1"/>
    <w:rsid w:val="00AE5871"/>
    <w:rsid w:val="00AE76C4"/>
    <w:rsid w:val="00DF72BF"/>
    <w:rsid w:val="00E34CD7"/>
    <w:rsid w:val="00F800B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66A4"/>
  <w15:docId w15:val="{61289723-DE6C-4ACB-BAB8-2A415440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sor1">
    <w:name w:val="Címsor 1"/>
    <w:basedOn w:val="Norml"/>
    <w:next w:val="Norml"/>
    <w:pPr>
      <w:keepNext/>
      <w:keepLines/>
      <w:spacing w:before="240" w:after="0"/>
      <w:outlineLvl w:val="0"/>
    </w:pPr>
    <w:rPr>
      <w:rFonts w:eastAsia="MS Gothic" w:cs="Times New Roman"/>
      <w:b/>
      <w:color w:val="000000"/>
      <w:sz w:val="32"/>
      <w:szCs w:val="32"/>
    </w:rPr>
  </w:style>
  <w:style w:type="paragraph" w:customStyle="1" w:styleId="Cmsor2">
    <w:name w:val="Címsor 2"/>
    <w:basedOn w:val="Norml"/>
    <w:next w:val="Norml"/>
    <w:pPr>
      <w:keepNext/>
      <w:keepLines/>
      <w:spacing w:before="160" w:after="80"/>
      <w:outlineLvl w:val="1"/>
    </w:pPr>
    <w:rPr>
      <w:rFonts w:ascii="Aptos Display" w:eastAsia="MS Gothic" w:hAnsi="Aptos Display" w:cs="Times New Roman"/>
      <w:color w:val="0F4761"/>
      <w:sz w:val="32"/>
      <w:szCs w:val="32"/>
    </w:rPr>
  </w:style>
  <w:style w:type="paragraph" w:customStyle="1" w:styleId="Cmsor3">
    <w:name w:val="Címsor 3"/>
    <w:basedOn w:val="Norml"/>
    <w:next w:val="Norml"/>
    <w:pPr>
      <w:keepNext/>
      <w:keepLines/>
      <w:spacing w:before="160" w:after="80"/>
      <w:outlineLvl w:val="2"/>
    </w:pPr>
    <w:rPr>
      <w:rFonts w:eastAsia="MS Gothic" w:cs="Times New Roman"/>
      <w:color w:val="0F4761"/>
      <w:sz w:val="28"/>
      <w:szCs w:val="28"/>
    </w:rPr>
  </w:style>
  <w:style w:type="paragraph" w:customStyle="1" w:styleId="Norml">
    <w:name w:val="Normál"/>
    <w:pPr>
      <w:suppressAutoHyphens/>
    </w:pPr>
    <w:rPr>
      <w:rFonts w:ascii="Times New Roman" w:hAnsi="Times New Roman"/>
      <w:lang w:val="hu-HU"/>
    </w:rPr>
  </w:style>
  <w:style w:type="character" w:customStyle="1" w:styleId="Bekezdsalapbettpusa">
    <w:name w:val="Bekezdés alapbetűtípusa"/>
  </w:style>
  <w:style w:type="paragraph" w:customStyle="1" w:styleId="Listaszerbekezds">
    <w:name w:val="Listaszerű bekezdés"/>
    <w:basedOn w:val="Norml"/>
    <w:pPr>
      <w:ind w:left="720"/>
    </w:pPr>
  </w:style>
  <w:style w:type="character" w:customStyle="1" w:styleId="Cmsor1Char">
    <w:name w:val="Címsor 1 Char"/>
    <w:basedOn w:val="Bekezdsalapbettpusa"/>
    <w:rPr>
      <w:rFonts w:ascii="Times New Roman" w:eastAsia="MS Gothic" w:hAnsi="Times New Roman" w:cs="Times New Roman"/>
      <w:b/>
      <w:color w:val="000000"/>
      <w:sz w:val="32"/>
      <w:szCs w:val="32"/>
      <w:lang w:val="hu-HU"/>
    </w:rPr>
  </w:style>
  <w:style w:type="paragraph" w:customStyle="1" w:styleId="Cm">
    <w:name w:val="Cím"/>
    <w:basedOn w:val="Norml"/>
    <w:next w:val="Norml"/>
    <w:pPr>
      <w:spacing w:after="0" w:line="240" w:lineRule="auto"/>
    </w:pPr>
    <w:rPr>
      <w:rFonts w:eastAsia="MS Gothic" w:cs="Times New Roman"/>
      <w:spacing w:val="-10"/>
      <w:kern w:val="3"/>
      <w:sz w:val="56"/>
      <w:szCs w:val="56"/>
    </w:rPr>
  </w:style>
  <w:style w:type="character" w:customStyle="1" w:styleId="CmChar">
    <w:name w:val="Cím Char"/>
    <w:basedOn w:val="Bekezdsalapbettpusa"/>
    <w:rPr>
      <w:rFonts w:ascii="Times New Roman" w:eastAsia="MS Gothic" w:hAnsi="Times New Roman" w:cs="Times New Roman"/>
      <w:spacing w:val="-10"/>
      <w:kern w:val="3"/>
      <w:sz w:val="56"/>
      <w:szCs w:val="56"/>
      <w:lang w:val="hu-HU"/>
    </w:rPr>
  </w:style>
  <w:style w:type="paragraph" w:customStyle="1" w:styleId="Tartalomjegyzkcmsora">
    <w:name w:val="Tartalomjegyzék címsora"/>
    <w:basedOn w:val="Cmsor1"/>
    <w:next w:val="Norml"/>
    <w:pPr>
      <w:spacing w:line="256" w:lineRule="auto"/>
    </w:pPr>
    <w:rPr>
      <w:rFonts w:ascii="Aptos Display" w:hAnsi="Aptos Display"/>
      <w:b w:val="0"/>
      <w:color w:val="0F4761"/>
      <w:lang w:val="en-US" w:eastAsia="en-US"/>
    </w:rPr>
  </w:style>
  <w:style w:type="paragraph" w:customStyle="1" w:styleId="TJ1">
    <w:name w:val="TJ 1"/>
    <w:basedOn w:val="Norml"/>
    <w:next w:val="Norml"/>
    <w:autoRedefine/>
    <w:pPr>
      <w:spacing w:after="100"/>
    </w:pPr>
  </w:style>
  <w:style w:type="character" w:customStyle="1" w:styleId="Hiperhivatkozs">
    <w:name w:val="Hiperhivatkozás"/>
    <w:basedOn w:val="Bekezdsalapbettpusa"/>
    <w:rPr>
      <w:color w:val="467886"/>
      <w:u w:val="single"/>
    </w:rPr>
  </w:style>
  <w:style w:type="paragraph" w:customStyle="1" w:styleId="TJ2">
    <w:name w:val="TJ 2"/>
    <w:basedOn w:val="Norml"/>
    <w:next w:val="Norml"/>
    <w:pPr>
      <w:spacing w:after="100"/>
      <w:ind w:left="220"/>
    </w:pPr>
  </w:style>
  <w:style w:type="paragraph" w:customStyle="1" w:styleId="TJ3">
    <w:name w:val="TJ 3"/>
    <w:basedOn w:val="Norml"/>
    <w:next w:val="Norml"/>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_Toc2023112723" TargetMode="External"/><Relationship Id="rId13" Type="http://schemas.openxmlformats.org/officeDocument/2006/relationships/hyperlink" Target="#_Toc164680890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_Toc1634515257" TargetMode="External"/><Relationship Id="rId12" Type="http://schemas.openxmlformats.org/officeDocument/2006/relationships/hyperlink" Target="#_Toc43817157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_Toc2043778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1429297908" TargetMode="External"/><Relationship Id="rId5" Type="http://schemas.openxmlformats.org/officeDocument/2006/relationships/footnotes" Target="footnotes.xml"/><Relationship Id="rId15" Type="http://schemas.openxmlformats.org/officeDocument/2006/relationships/hyperlink" Target="#_Toc1822367569" TargetMode="External"/><Relationship Id="rId10" Type="http://schemas.openxmlformats.org/officeDocument/2006/relationships/hyperlink" Target="#_Toc626174231" TargetMode="External"/><Relationship Id="rId4" Type="http://schemas.openxmlformats.org/officeDocument/2006/relationships/webSettings" Target="webSettings.xml"/><Relationship Id="rId9" Type="http://schemas.openxmlformats.org/officeDocument/2006/relationships/hyperlink" Target="#_Toc1815301007" TargetMode="External"/><Relationship Id="rId14" Type="http://schemas.openxmlformats.org/officeDocument/2006/relationships/hyperlink" Target="#_Toc4134546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4479</Words>
  <Characters>30907</Characters>
  <Application>Microsoft Office Word</Application>
  <DocSecurity>0</DocSecurity>
  <Lines>257</Lines>
  <Paragraphs>70</Paragraphs>
  <ScaleCrop>false</ScaleCrop>
  <Company/>
  <LinksUpToDate>false</LinksUpToDate>
  <CharactersWithSpaces>35316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Szalados Péter</dc:creator>
  <dc:description/>
  <cp:lastModifiedBy>Vincze Dániel Levente</cp:lastModifiedBy>
  <cp:revision>2</cp:revision>
  <dcterms:created xsi:type="dcterms:W3CDTF">2026-10-13T16:42:00Z</dcterms:created>
  <dcterms:modified xsi:type="dcterms:W3CDTF">2026-10-13T16:42:00Z</dcterms:modified>
</cp:coreProperties>
</file>